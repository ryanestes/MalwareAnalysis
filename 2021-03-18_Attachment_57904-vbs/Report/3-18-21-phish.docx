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7F7F7F" w:themeColor="text1" w:themeTint="80"/>
          <w:szCs w:val="18"/>
          <w14:numForm w14:val="lining"/>
        </w:rPr>
        <w:id w:val="696284006"/>
        <w:docPartObj>
          <w:docPartGallery w:val="Cover Pages"/>
          <w:docPartUnique/>
        </w:docPartObj>
      </w:sdtPr>
      <w:sdtEndPr/>
      <w:sdtContent>
        <w:p w:rsidR="00B113E8" w:rsidRPr="00507D07" w:rsidRDefault="008F7DC7">
          <w:pPr>
            <w:pStyle w:val="CoverLogo"/>
            <w:rPr>
              <w:rStyle w:val="TitleChar"/>
              <w:sz w:val="40"/>
              <w:szCs w:val="40"/>
            </w:rPr>
          </w:pPr>
          <w:r w:rsidRPr="00507D07">
            <w:rPr>
              <w:rStyle w:val="TitleChar"/>
              <w:color w:val="FF0000"/>
              <w:sz w:val="40"/>
              <w:szCs w:val="40"/>
            </w:rPr>
            <w:t xml:space="preserve">WatchGuard Technologies </w:t>
          </w:r>
          <w:r w:rsidR="002E4776" w:rsidRPr="00507D07">
            <w:rPr>
              <w:rStyle w:val="TitleChar"/>
              <w:sz w:val="40"/>
              <w:szCs w:val="40"/>
            </w:rPr>
            <w:t>-</w:t>
          </w:r>
          <w:r w:rsidR="002E4776" w:rsidRPr="00507D07">
            <w:rPr>
              <w:rStyle w:val="TitleChar"/>
              <w:color w:val="0070C0"/>
              <w:sz w:val="40"/>
              <w:szCs w:val="40"/>
            </w:rPr>
            <w:t>-</w:t>
          </w:r>
          <w:r w:rsidRPr="00507D07">
            <w:rPr>
              <w:rStyle w:val="TitleChar"/>
              <w:sz w:val="40"/>
              <w:szCs w:val="40"/>
            </w:rPr>
            <w:t xml:space="preserve"> </w:t>
          </w:r>
          <w:r w:rsidRPr="00507D07">
            <w:rPr>
              <w:rStyle w:val="TitleChar"/>
              <w:color w:val="0070C0"/>
              <w:sz w:val="40"/>
              <w:szCs w:val="40"/>
            </w:rPr>
            <w:t>Panda Security</w:t>
          </w:r>
        </w:p>
        <w:sdt>
          <w:sdtPr>
            <w:alias w:val="Click icon to replace picture"/>
            <w:tag w:val="Click icon to replace picture"/>
            <w:id w:val="1735506185"/>
            <w:picture/>
          </w:sdtPr>
          <w:sdtEndPr/>
          <w:sdtContent>
            <w:p w:rsidR="00B113E8" w:rsidRDefault="00D45237">
              <w:pPr>
                <w:jc w:val="center"/>
              </w:pPr>
              <w:r>
                <w:rPr>
                  <w:noProof/>
                </w:rPr>
                <w:drawing>
                  <wp:inline distT="0" distB="0" distL="0" distR="0">
                    <wp:extent cx="3861945" cy="1918099"/>
                    <wp:effectExtent l="0" t="38100" r="0" b="63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99624.png"/>
                            <pic:cNvPicPr/>
                          </pic:nvPicPr>
                          <pic:blipFill>
                            <a:blip r:embed="rId11">
                              <a:extLst>
                                <a:ext uri="{28A0092B-C50C-407E-A947-70E740481C1C}">
                                  <a14:useLocalDpi xmlns:a14="http://schemas.microsoft.com/office/drawing/2010/main" val="0"/>
                                </a:ext>
                              </a:extLst>
                            </a:blip>
                            <a:stretch>
                              <a:fillRect/>
                            </a:stretch>
                          </pic:blipFill>
                          <pic:spPr>
                            <a:xfrm>
                              <a:off x="0" y="0"/>
                              <a:ext cx="3861945" cy="1918099"/>
                            </a:xfrm>
                            <a:prstGeom prst="rect">
                              <a:avLst/>
                            </a:prstGeom>
                            <a:ln>
                              <a:noFill/>
                            </a:ln>
                            <a:effectLst>
                              <a:outerShdw blurRad="190500" algn="tl" rotWithShape="0">
                                <a:srgbClr val="000000">
                                  <a:alpha val="70000"/>
                                </a:srgbClr>
                              </a:outerShdw>
                            </a:effectLst>
                          </pic:spPr>
                        </pic:pic>
                      </a:graphicData>
                    </a:graphic>
                  </wp:inline>
                </w:drawing>
              </w:r>
            </w:p>
          </w:sdtContent>
        </w:sdt>
        <w:sdt>
          <w:sdtPr>
            <w:alias w:val="Report Title"/>
            <w:tag w:val="Report Title"/>
            <w:id w:val="-1769611973"/>
            <w:placeholder>
              <w:docPart w:val="60B9621F669E44D98B9C570923CEF83D"/>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B113E8" w:rsidRDefault="00421263">
              <w:pPr>
                <w:pStyle w:val="Title"/>
              </w:pPr>
              <w:r>
                <w:t>Malware Analysis Report</w:t>
              </w:r>
            </w:p>
          </w:sdtContent>
        </w:sdt>
        <w:p w:rsidR="00B113E8" w:rsidRPr="00401AAC" w:rsidRDefault="00341695">
          <w:pPr>
            <w:pStyle w:val="Subtitle"/>
            <w:rPr>
              <w:b/>
            </w:rPr>
          </w:pPr>
          <w:r>
            <w:rPr>
              <w:b/>
            </w:rPr>
            <w:t>Attachment_57904</w:t>
          </w:r>
          <w:r w:rsidR="007668F4">
            <w:rPr>
              <w:b/>
            </w:rPr>
            <w:t>.vbs</w:t>
          </w:r>
        </w:p>
        <w:p w:rsidR="000C6530" w:rsidRDefault="00421263">
          <w:pPr>
            <w:pStyle w:val="CompanyInfo"/>
          </w:pPr>
          <w:r>
            <w:t>Ryan Estes</w:t>
          </w:r>
        </w:p>
        <w:p w:rsidR="00B113E8" w:rsidRDefault="00421263">
          <w:pPr>
            <w:pStyle w:val="CompanyInfo"/>
          </w:pPr>
          <w:r>
            <w:t>Intrusion Analyst</w:t>
          </w:r>
        </w:p>
        <w:p w:rsidR="00A7770E" w:rsidRDefault="00421263">
          <w:pPr>
            <w:pStyle w:val="CompanyInfo"/>
          </w:pPr>
          <w:r>
            <w:t>WatchGuard Technologies</w:t>
          </w:r>
          <w:r w:rsidR="00D45237">
            <w:t xml:space="preserve"> </w:t>
          </w:r>
        </w:p>
        <w:p w:rsidR="00A7770E" w:rsidRDefault="00421263">
          <w:pPr>
            <w:pStyle w:val="CompanyInfo"/>
          </w:pPr>
          <w:r w:rsidRPr="00421263">
            <w:t>505 Fifth Avenue Sou</w:t>
          </w:r>
          <w:r w:rsidR="00A7770E">
            <w:t>th Suite 500</w:t>
          </w:r>
        </w:p>
        <w:p w:rsidR="00B113E8" w:rsidRDefault="00B357AD">
          <w:pPr>
            <w:pStyle w:val="CompanyInfo"/>
          </w:pPr>
          <w:r>
            <w:t>Seattle, WA 98104</w:t>
          </w:r>
        </w:p>
        <w:p w:rsidR="00B113E8" w:rsidRDefault="00D45237">
          <w:pPr>
            <w:pStyle w:val="CompanyInfo"/>
          </w:pPr>
          <w:r>
            <w:rPr>
              <w:rStyle w:val="Strong"/>
            </w:rPr>
            <w:t>T:</w:t>
          </w:r>
          <w:r>
            <w:t xml:space="preserve"> </w:t>
          </w:r>
          <w:r w:rsidR="00B357AD">
            <w:t>1-217-381-2597</w:t>
          </w:r>
          <w:r>
            <w:t xml:space="preserve"> </w:t>
          </w:r>
          <w:r>
            <w:rPr>
              <w:rStyle w:val="Strong"/>
            </w:rPr>
            <w:t>E:</w:t>
          </w:r>
          <w:r>
            <w:t xml:space="preserve"> </w:t>
          </w:r>
          <w:r w:rsidR="00B357AD">
            <w:t>ryan.estes@watchguard.com</w:t>
          </w:r>
        </w:p>
      </w:sdtContent>
    </w:sdt>
    <w:p w:rsidR="00B113E8" w:rsidRDefault="00D45237">
      <w:r>
        <w:br w:type="page"/>
      </w:r>
    </w:p>
    <w:sdt>
      <w:sdtPr>
        <w:rPr>
          <w:rFonts w:asciiTheme="minorHAnsi" w:hAnsiTheme="minorHAnsi"/>
          <w:caps w:val="0"/>
          <w:color w:val="595959" w:themeColor="text1" w:themeTint="A6"/>
          <w:sz w:val="18"/>
          <w:szCs w:val="22"/>
        </w:rPr>
        <w:id w:val="-684065526"/>
        <w:docPartObj>
          <w:docPartGallery w:val="Table of Contents"/>
          <w:docPartUnique/>
        </w:docPartObj>
      </w:sdtPr>
      <w:sdtEndPr>
        <w:rPr>
          <w:color w:val="auto"/>
          <w:sz w:val="20"/>
          <w:szCs w:val="20"/>
        </w:rPr>
      </w:sdtEndPr>
      <w:sdtContent>
        <w:p w:rsidR="00B113E8" w:rsidRDefault="00D45237">
          <w:pPr>
            <w:pStyle w:val="TOCHeading"/>
          </w:pPr>
          <w:r>
            <w:t>Contents</w:t>
          </w:r>
        </w:p>
        <w:p w:rsidR="005C5053" w:rsidRDefault="00D45237">
          <w:pPr>
            <w:pStyle w:val="TOC1"/>
            <w:rPr>
              <w:rFonts w:asciiTheme="minorHAnsi" w:eastAsiaTheme="minorEastAsia" w:hAnsiTheme="minorHAnsi"/>
              <w:noProof/>
              <w:color w:val="auto"/>
              <w:sz w:val="22"/>
              <w:szCs w:val="22"/>
            </w:rPr>
          </w:pPr>
          <w:r>
            <w:fldChar w:fldCharType="begin"/>
          </w:r>
          <w:r>
            <w:instrText xml:space="preserve"> TOC \o "2-3" \h \z \t "Heading 1,1" </w:instrText>
          </w:r>
          <w:r>
            <w:fldChar w:fldCharType="separate"/>
          </w:r>
          <w:hyperlink w:anchor="_Toc67319549" w:history="1">
            <w:r w:rsidR="005C5053" w:rsidRPr="00D96E8B">
              <w:rPr>
                <w:rStyle w:val="Hyperlink"/>
                <w:noProof/>
              </w:rPr>
              <w:t>Introduction</w:t>
            </w:r>
            <w:r w:rsidR="005C5053">
              <w:rPr>
                <w:noProof/>
                <w:webHidden/>
              </w:rPr>
              <w:tab/>
            </w:r>
            <w:r w:rsidR="005C5053">
              <w:rPr>
                <w:noProof/>
                <w:webHidden/>
              </w:rPr>
              <w:fldChar w:fldCharType="begin"/>
            </w:r>
            <w:r w:rsidR="005C5053">
              <w:rPr>
                <w:noProof/>
                <w:webHidden/>
              </w:rPr>
              <w:instrText xml:space="preserve"> PAGEREF _Toc67319549 \h </w:instrText>
            </w:r>
            <w:r w:rsidR="005C5053">
              <w:rPr>
                <w:noProof/>
                <w:webHidden/>
              </w:rPr>
            </w:r>
            <w:r w:rsidR="005C5053">
              <w:rPr>
                <w:noProof/>
                <w:webHidden/>
              </w:rPr>
              <w:fldChar w:fldCharType="separate"/>
            </w:r>
            <w:r w:rsidR="005C5053">
              <w:rPr>
                <w:noProof/>
                <w:webHidden/>
              </w:rPr>
              <w:t>2</w:t>
            </w:r>
            <w:r w:rsidR="005C5053">
              <w:rPr>
                <w:noProof/>
                <w:webHidden/>
              </w:rPr>
              <w:fldChar w:fldCharType="end"/>
            </w:r>
          </w:hyperlink>
        </w:p>
        <w:p w:rsidR="005C5053" w:rsidRDefault="005C5053">
          <w:pPr>
            <w:pStyle w:val="TOC1"/>
            <w:rPr>
              <w:rFonts w:asciiTheme="minorHAnsi" w:eastAsiaTheme="minorEastAsia" w:hAnsiTheme="minorHAnsi"/>
              <w:noProof/>
              <w:color w:val="auto"/>
              <w:sz w:val="22"/>
              <w:szCs w:val="22"/>
            </w:rPr>
          </w:pPr>
          <w:hyperlink w:anchor="_Toc67319550" w:history="1">
            <w:r w:rsidRPr="00D96E8B">
              <w:rPr>
                <w:rStyle w:val="Hyperlink"/>
                <w:noProof/>
              </w:rPr>
              <w:t>Attachment_57904.vbs</w:t>
            </w:r>
            <w:r>
              <w:rPr>
                <w:noProof/>
                <w:webHidden/>
              </w:rPr>
              <w:tab/>
            </w:r>
            <w:r>
              <w:rPr>
                <w:noProof/>
                <w:webHidden/>
              </w:rPr>
              <w:fldChar w:fldCharType="begin"/>
            </w:r>
            <w:r>
              <w:rPr>
                <w:noProof/>
                <w:webHidden/>
              </w:rPr>
              <w:instrText xml:space="preserve"> PAGEREF _Toc67319550 \h </w:instrText>
            </w:r>
            <w:r>
              <w:rPr>
                <w:noProof/>
                <w:webHidden/>
              </w:rPr>
            </w:r>
            <w:r>
              <w:rPr>
                <w:noProof/>
                <w:webHidden/>
              </w:rPr>
              <w:fldChar w:fldCharType="separate"/>
            </w:r>
            <w:r>
              <w:rPr>
                <w:noProof/>
                <w:webHidden/>
              </w:rPr>
              <w:t>4</w:t>
            </w:r>
            <w:r>
              <w:rPr>
                <w:noProof/>
                <w:webHidden/>
              </w:rPr>
              <w:fldChar w:fldCharType="end"/>
            </w:r>
          </w:hyperlink>
        </w:p>
        <w:p w:rsidR="005C5053" w:rsidRDefault="005C5053">
          <w:pPr>
            <w:pStyle w:val="TOC2"/>
            <w:rPr>
              <w:rFonts w:eastAsiaTheme="minorEastAsia"/>
              <w:sz w:val="22"/>
              <w:szCs w:val="22"/>
            </w:rPr>
          </w:pPr>
          <w:hyperlink w:anchor="_Toc67319551" w:history="1">
            <w:r w:rsidRPr="00D96E8B">
              <w:rPr>
                <w:rStyle w:val="Hyperlink"/>
              </w:rPr>
              <w:t>File Metadata</w:t>
            </w:r>
            <w:r>
              <w:rPr>
                <w:webHidden/>
              </w:rPr>
              <w:tab/>
            </w:r>
            <w:r>
              <w:rPr>
                <w:webHidden/>
              </w:rPr>
              <w:fldChar w:fldCharType="begin"/>
            </w:r>
            <w:r>
              <w:rPr>
                <w:webHidden/>
              </w:rPr>
              <w:instrText xml:space="preserve"> PAGEREF _Toc67319551 \h </w:instrText>
            </w:r>
            <w:r>
              <w:rPr>
                <w:webHidden/>
              </w:rPr>
            </w:r>
            <w:r>
              <w:rPr>
                <w:webHidden/>
              </w:rPr>
              <w:fldChar w:fldCharType="separate"/>
            </w:r>
            <w:r>
              <w:rPr>
                <w:webHidden/>
              </w:rPr>
              <w:t>4</w:t>
            </w:r>
            <w:r>
              <w:rPr>
                <w:webHidden/>
              </w:rPr>
              <w:fldChar w:fldCharType="end"/>
            </w:r>
          </w:hyperlink>
        </w:p>
        <w:p w:rsidR="005C5053" w:rsidRDefault="005C5053">
          <w:pPr>
            <w:pStyle w:val="TOC2"/>
            <w:rPr>
              <w:rFonts w:eastAsiaTheme="minorEastAsia"/>
              <w:sz w:val="22"/>
              <w:szCs w:val="22"/>
            </w:rPr>
          </w:pPr>
          <w:hyperlink w:anchor="_Toc67319552" w:history="1">
            <w:r w:rsidRPr="00D96E8B">
              <w:rPr>
                <w:rStyle w:val="Hyperlink"/>
              </w:rPr>
              <w:t>Result</w:t>
            </w:r>
            <w:r>
              <w:rPr>
                <w:webHidden/>
              </w:rPr>
              <w:tab/>
            </w:r>
            <w:r>
              <w:rPr>
                <w:webHidden/>
              </w:rPr>
              <w:fldChar w:fldCharType="begin"/>
            </w:r>
            <w:r>
              <w:rPr>
                <w:webHidden/>
              </w:rPr>
              <w:instrText xml:space="preserve"> PAGEREF _Toc67319552 \h </w:instrText>
            </w:r>
            <w:r>
              <w:rPr>
                <w:webHidden/>
              </w:rPr>
            </w:r>
            <w:r>
              <w:rPr>
                <w:webHidden/>
              </w:rPr>
              <w:fldChar w:fldCharType="separate"/>
            </w:r>
            <w:r>
              <w:rPr>
                <w:webHidden/>
              </w:rPr>
              <w:t>4</w:t>
            </w:r>
            <w:r>
              <w:rPr>
                <w:webHidden/>
              </w:rPr>
              <w:fldChar w:fldCharType="end"/>
            </w:r>
          </w:hyperlink>
        </w:p>
        <w:p w:rsidR="005C5053" w:rsidRDefault="005C5053">
          <w:pPr>
            <w:pStyle w:val="TOC2"/>
            <w:rPr>
              <w:rFonts w:eastAsiaTheme="minorEastAsia"/>
              <w:sz w:val="22"/>
              <w:szCs w:val="22"/>
            </w:rPr>
          </w:pPr>
          <w:hyperlink w:anchor="_Toc67319553" w:history="1">
            <w:r w:rsidRPr="00D96E8B">
              <w:rPr>
                <w:rStyle w:val="Hyperlink"/>
              </w:rPr>
              <w:t>Tools Used</w:t>
            </w:r>
            <w:r>
              <w:rPr>
                <w:webHidden/>
              </w:rPr>
              <w:tab/>
            </w:r>
            <w:r>
              <w:rPr>
                <w:webHidden/>
              </w:rPr>
              <w:fldChar w:fldCharType="begin"/>
            </w:r>
            <w:r>
              <w:rPr>
                <w:webHidden/>
              </w:rPr>
              <w:instrText xml:space="preserve"> PAGEREF _Toc67319553 \h </w:instrText>
            </w:r>
            <w:r>
              <w:rPr>
                <w:webHidden/>
              </w:rPr>
            </w:r>
            <w:r>
              <w:rPr>
                <w:webHidden/>
              </w:rPr>
              <w:fldChar w:fldCharType="separate"/>
            </w:r>
            <w:r>
              <w:rPr>
                <w:webHidden/>
              </w:rPr>
              <w:t>4</w:t>
            </w:r>
            <w:r>
              <w:rPr>
                <w:webHidden/>
              </w:rPr>
              <w:fldChar w:fldCharType="end"/>
            </w:r>
          </w:hyperlink>
        </w:p>
        <w:p w:rsidR="005C5053" w:rsidRDefault="005C5053">
          <w:pPr>
            <w:pStyle w:val="TOC2"/>
            <w:rPr>
              <w:rFonts w:eastAsiaTheme="minorEastAsia"/>
              <w:sz w:val="22"/>
              <w:szCs w:val="22"/>
            </w:rPr>
          </w:pPr>
          <w:hyperlink w:anchor="_Toc67319554" w:history="1">
            <w:r w:rsidRPr="00D96E8B">
              <w:rPr>
                <w:rStyle w:val="Hyperlink"/>
              </w:rPr>
              <w:t>External Links</w:t>
            </w:r>
            <w:r>
              <w:rPr>
                <w:webHidden/>
              </w:rPr>
              <w:tab/>
            </w:r>
            <w:r>
              <w:rPr>
                <w:webHidden/>
              </w:rPr>
              <w:fldChar w:fldCharType="begin"/>
            </w:r>
            <w:r>
              <w:rPr>
                <w:webHidden/>
              </w:rPr>
              <w:instrText xml:space="preserve"> PAGEREF _Toc67319554 \h </w:instrText>
            </w:r>
            <w:r>
              <w:rPr>
                <w:webHidden/>
              </w:rPr>
            </w:r>
            <w:r>
              <w:rPr>
                <w:webHidden/>
              </w:rPr>
              <w:fldChar w:fldCharType="separate"/>
            </w:r>
            <w:r>
              <w:rPr>
                <w:webHidden/>
              </w:rPr>
              <w:t>4</w:t>
            </w:r>
            <w:r>
              <w:rPr>
                <w:webHidden/>
              </w:rPr>
              <w:fldChar w:fldCharType="end"/>
            </w:r>
          </w:hyperlink>
        </w:p>
        <w:p w:rsidR="005C5053" w:rsidRDefault="005C5053">
          <w:pPr>
            <w:pStyle w:val="TOC2"/>
            <w:rPr>
              <w:rFonts w:eastAsiaTheme="minorEastAsia"/>
              <w:sz w:val="22"/>
              <w:szCs w:val="22"/>
            </w:rPr>
          </w:pPr>
          <w:hyperlink w:anchor="_Toc67319555" w:history="1">
            <w:r w:rsidRPr="00D96E8B">
              <w:rPr>
                <w:rStyle w:val="Hyperlink"/>
              </w:rPr>
              <w:t>Analysis</w:t>
            </w:r>
            <w:r>
              <w:rPr>
                <w:webHidden/>
              </w:rPr>
              <w:tab/>
            </w:r>
            <w:r>
              <w:rPr>
                <w:webHidden/>
              </w:rPr>
              <w:fldChar w:fldCharType="begin"/>
            </w:r>
            <w:r>
              <w:rPr>
                <w:webHidden/>
              </w:rPr>
              <w:instrText xml:space="preserve"> PAGEREF _Toc67319555 \h </w:instrText>
            </w:r>
            <w:r>
              <w:rPr>
                <w:webHidden/>
              </w:rPr>
            </w:r>
            <w:r>
              <w:rPr>
                <w:webHidden/>
              </w:rPr>
              <w:fldChar w:fldCharType="separate"/>
            </w:r>
            <w:r>
              <w:rPr>
                <w:webHidden/>
              </w:rPr>
              <w:t>5</w:t>
            </w:r>
            <w:r>
              <w:rPr>
                <w:webHidden/>
              </w:rPr>
              <w:fldChar w:fldCharType="end"/>
            </w:r>
          </w:hyperlink>
        </w:p>
        <w:p w:rsidR="002840EF" w:rsidRDefault="00D45237" w:rsidP="0078493E">
          <w:pPr>
            <w:spacing w:before="0" w:after="200"/>
          </w:pPr>
          <w:r>
            <w:fldChar w:fldCharType="end"/>
          </w:r>
        </w:p>
      </w:sdtContent>
    </w:sdt>
    <w:p w:rsidR="00461AB1" w:rsidRDefault="00461AB1" w:rsidP="00854D28">
      <w:pPr>
        <w:pStyle w:val="Heading1"/>
      </w:pPr>
    </w:p>
    <w:p w:rsidR="00461AB1" w:rsidRDefault="00461AB1" w:rsidP="00854D28">
      <w:pPr>
        <w:pStyle w:val="Heading1"/>
      </w:pPr>
    </w:p>
    <w:p w:rsidR="00461AB1" w:rsidRDefault="00461AB1" w:rsidP="00854D28">
      <w:pPr>
        <w:pStyle w:val="Heading1"/>
      </w:pPr>
    </w:p>
    <w:p w:rsidR="006E2240" w:rsidRDefault="006E2240" w:rsidP="006E2240"/>
    <w:p w:rsidR="006E2240" w:rsidRDefault="006E2240" w:rsidP="006E2240"/>
    <w:p w:rsidR="006E2240" w:rsidRDefault="006E2240" w:rsidP="006E2240"/>
    <w:p w:rsidR="006E2240" w:rsidRDefault="006E2240" w:rsidP="006E2240"/>
    <w:p w:rsidR="006E2240" w:rsidRDefault="006E2240" w:rsidP="006E2240"/>
    <w:p w:rsidR="006E2240" w:rsidRDefault="006E2240" w:rsidP="006E2240"/>
    <w:p w:rsidR="006E2240" w:rsidRDefault="006E2240" w:rsidP="006E2240"/>
    <w:p w:rsidR="006E2240" w:rsidRDefault="006E2240" w:rsidP="006E2240"/>
    <w:p w:rsidR="008B074F" w:rsidRDefault="008B074F" w:rsidP="006E2240"/>
    <w:p w:rsidR="006E2240" w:rsidRDefault="006E2240" w:rsidP="006E2240"/>
    <w:p w:rsidR="006E2240" w:rsidRDefault="006E2240" w:rsidP="006E2240"/>
    <w:p w:rsidR="005C5053" w:rsidRDefault="005C5053" w:rsidP="006E2240"/>
    <w:p w:rsidR="005C5053" w:rsidRDefault="005C5053" w:rsidP="006E2240">
      <w:bookmarkStart w:id="0" w:name="_GoBack"/>
      <w:bookmarkEnd w:id="0"/>
    </w:p>
    <w:p w:rsidR="006E2240" w:rsidRDefault="006E2240" w:rsidP="006E2240"/>
    <w:p w:rsidR="006E2240" w:rsidRPr="006E2240" w:rsidRDefault="006E2240" w:rsidP="006E2240"/>
    <w:p w:rsidR="00854D28" w:rsidRDefault="004919D4" w:rsidP="00854D28">
      <w:pPr>
        <w:pStyle w:val="Heading1"/>
      </w:pPr>
      <w:bookmarkStart w:id="1" w:name="_Hlk67306232"/>
      <w:bookmarkStart w:id="2" w:name="_Toc67319549"/>
      <w:r>
        <w:lastRenderedPageBreak/>
        <w:t>Introduction</w:t>
      </w:r>
      <w:bookmarkEnd w:id="2"/>
    </w:p>
    <w:p w:rsidR="00751656" w:rsidRDefault="00022D18" w:rsidP="00BD3226">
      <w:pPr>
        <w:rPr>
          <w:noProof/>
        </w:rPr>
      </w:pPr>
      <w:r>
        <w:rPr>
          <w:noProof/>
        </w:rPr>
        <w:t>On March 18</w:t>
      </w:r>
      <w:r w:rsidRPr="00022D18">
        <w:rPr>
          <w:noProof/>
          <w:vertAlign w:val="superscript"/>
        </w:rPr>
        <w:t>th</w:t>
      </w:r>
      <w:r>
        <w:rPr>
          <w:noProof/>
        </w:rPr>
        <w:t xml:space="preserve">, 2021, the DNSWatch Tailored Analysis Team received </w:t>
      </w:r>
      <w:r w:rsidR="00E67977">
        <w:rPr>
          <w:noProof/>
        </w:rPr>
        <w:t xml:space="preserve">an email from an internal WatchGuard employee </w:t>
      </w:r>
      <w:r w:rsidR="007C47ED">
        <w:rPr>
          <w:noProof/>
        </w:rPr>
        <w:t>who</w:t>
      </w:r>
      <w:r w:rsidR="00E67977">
        <w:rPr>
          <w:noProof/>
        </w:rPr>
        <w:t xml:space="preserve"> deemed</w:t>
      </w:r>
      <w:r w:rsidR="007C47ED">
        <w:rPr>
          <w:noProof/>
        </w:rPr>
        <w:t xml:space="preserve"> the email</w:t>
      </w:r>
      <w:r w:rsidR="00E67977">
        <w:rPr>
          <w:noProof/>
        </w:rPr>
        <w:t xml:space="preserve"> as suspicious.</w:t>
      </w:r>
      <w:bookmarkEnd w:id="1"/>
      <w:r w:rsidR="00F13D11">
        <w:rPr>
          <w:noProof/>
        </w:rPr>
        <w:t xml:space="preserve"> The initial email included an attachment with the title </w:t>
      </w:r>
      <w:r w:rsidR="00F13D11">
        <w:rPr>
          <w:i/>
          <w:noProof/>
        </w:rPr>
        <w:t>Attachment_57904</w:t>
      </w:r>
      <w:r w:rsidR="00D67F28">
        <w:rPr>
          <w:noProof/>
        </w:rPr>
        <w:t>.</w:t>
      </w:r>
      <w:r w:rsidR="00C75342">
        <w:rPr>
          <w:noProof/>
        </w:rPr>
        <w:t xml:space="preserve"> </w:t>
      </w:r>
      <w:r w:rsidR="00F13D11">
        <w:rPr>
          <w:noProof/>
        </w:rPr>
        <w:t>A DNSWatch Analys</w:t>
      </w:r>
      <w:r w:rsidR="00D67F28">
        <w:rPr>
          <w:noProof/>
        </w:rPr>
        <w:t>t performed an intial assessment of the file in saerch of any malicious indicators or behaviors only to discover that the file was a heavily obfuscated Visual Basic Script (.vbs).</w:t>
      </w:r>
      <w:r w:rsidR="00F13D11">
        <w:rPr>
          <w:noProof/>
        </w:rPr>
        <w:t xml:space="preserve"> </w:t>
      </w:r>
      <w:r w:rsidR="005320CC">
        <w:rPr>
          <w:noProof/>
        </w:rPr>
        <w:t>Upon this discover, the file was securely passed on to the Panda Attestation Team for further analysis.</w:t>
      </w:r>
      <w:r w:rsidR="004437BE">
        <w:rPr>
          <w:noProof/>
        </w:rPr>
        <w:t xml:space="preserve"> This report documents this analysis process and how, ultimately, the file was unveiled to be a dropper for a ZLoader variant.</w:t>
      </w: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Pr="00F24CB9" w:rsidRDefault="00751656" w:rsidP="00751656">
      <w:pPr>
        <w:jc w:val="center"/>
        <w:rPr>
          <w:noProof/>
          <w:sz w:val="72"/>
          <w:szCs w:val="72"/>
        </w:rPr>
      </w:pPr>
      <w:r w:rsidRPr="00F24CB9">
        <w:rPr>
          <w:noProof/>
          <w:sz w:val="72"/>
          <w:szCs w:val="72"/>
        </w:rPr>
        <w:t>Intentionally Left Blank</w:t>
      </w:r>
    </w:p>
    <w:p w:rsidR="00B113E8" w:rsidRDefault="00D45237" w:rsidP="00BD3226">
      <w:pPr>
        <w:rPr>
          <w:noProof/>
        </w:rPr>
      </w:pPr>
      <w:r>
        <w:br w:type="page"/>
      </w:r>
    </w:p>
    <w:p w:rsidR="007628CE" w:rsidRDefault="008D2F06" w:rsidP="00E224A0">
      <w:pPr>
        <w:pStyle w:val="Heading1"/>
      </w:pPr>
      <w:bookmarkStart w:id="3" w:name="_Toc67319550"/>
      <w:r>
        <w:lastRenderedPageBreak/>
        <w:t>Attachment_57904.vbs</w:t>
      </w:r>
      <w:bookmarkEnd w:id="3"/>
    </w:p>
    <w:p w:rsidR="00656603" w:rsidRDefault="00E224A0" w:rsidP="00656603">
      <w:pPr>
        <w:pStyle w:val="Heading2"/>
      </w:pPr>
      <w:bookmarkStart w:id="4" w:name="_Toc67319551"/>
      <w:r>
        <w:t>File Metadata</w:t>
      </w:r>
      <w:bookmarkEnd w:id="4"/>
    </w:p>
    <w:tbl>
      <w:tblPr>
        <w:tblStyle w:val="TableGrid"/>
        <w:tblpPr w:leftFromText="180" w:rightFromText="180" w:vertAnchor="text" w:horzAnchor="margin" w:tblpY="168"/>
        <w:tblW w:w="0" w:type="auto"/>
        <w:tblLook w:val="04A0" w:firstRow="1" w:lastRow="0" w:firstColumn="1" w:lastColumn="0" w:noHBand="0" w:noVBand="1"/>
      </w:tblPr>
      <w:tblGrid>
        <w:gridCol w:w="1638"/>
        <w:gridCol w:w="7200"/>
      </w:tblGrid>
      <w:tr w:rsidR="00656603" w:rsidTr="00656603">
        <w:trPr>
          <w:trHeight w:val="144"/>
        </w:trPr>
        <w:tc>
          <w:tcPr>
            <w:tcW w:w="8838" w:type="dxa"/>
            <w:gridSpan w:val="2"/>
            <w:shd w:val="clear" w:color="auto" w:fill="FF0000"/>
          </w:tcPr>
          <w:p w:rsidR="00656603" w:rsidRPr="00072C2C" w:rsidRDefault="00656603" w:rsidP="00656603">
            <w:pPr>
              <w:contextualSpacing/>
              <w:rPr>
                <w:b/>
                <w:sz w:val="28"/>
                <w:szCs w:val="28"/>
              </w:rPr>
            </w:pPr>
            <w:bookmarkStart w:id="5" w:name="_Hlk56364614"/>
            <w:r w:rsidRPr="00072C2C">
              <w:rPr>
                <w:b/>
                <w:color w:val="FFFFFF" w:themeColor="background1"/>
                <w:sz w:val="28"/>
                <w:szCs w:val="28"/>
              </w:rPr>
              <w:t>File Metadata</w:t>
            </w:r>
          </w:p>
        </w:tc>
      </w:tr>
      <w:tr w:rsidR="00656603" w:rsidTr="00656603">
        <w:trPr>
          <w:trHeight w:val="144"/>
        </w:trPr>
        <w:tc>
          <w:tcPr>
            <w:tcW w:w="1638" w:type="dxa"/>
          </w:tcPr>
          <w:p w:rsidR="00656603" w:rsidRDefault="00656603" w:rsidP="00656603">
            <w:pPr>
              <w:contextualSpacing/>
            </w:pPr>
            <w:bookmarkStart w:id="6" w:name="_Hlk66895901"/>
            <w:r>
              <w:t>File Name:</w:t>
            </w:r>
          </w:p>
        </w:tc>
        <w:tc>
          <w:tcPr>
            <w:tcW w:w="7200" w:type="dxa"/>
          </w:tcPr>
          <w:p w:rsidR="00656603" w:rsidRDefault="0010666E" w:rsidP="00656603">
            <w:pPr>
              <w:contextualSpacing/>
            </w:pPr>
            <w:r w:rsidRPr="0010666E">
              <w:t>Attachment_57904.vbs</w:t>
            </w:r>
          </w:p>
        </w:tc>
      </w:tr>
      <w:bookmarkEnd w:id="6"/>
      <w:tr w:rsidR="00656603" w:rsidTr="00656603">
        <w:trPr>
          <w:trHeight w:val="144"/>
        </w:trPr>
        <w:tc>
          <w:tcPr>
            <w:tcW w:w="1638" w:type="dxa"/>
          </w:tcPr>
          <w:p w:rsidR="00656603" w:rsidRDefault="00656603" w:rsidP="00656603">
            <w:pPr>
              <w:contextualSpacing/>
            </w:pPr>
            <w:r>
              <w:t>File Size (Bytes):</w:t>
            </w:r>
          </w:p>
        </w:tc>
        <w:tc>
          <w:tcPr>
            <w:tcW w:w="7200" w:type="dxa"/>
          </w:tcPr>
          <w:p w:rsidR="00656603" w:rsidRDefault="004C7439" w:rsidP="00656603">
            <w:pPr>
              <w:contextualSpacing/>
            </w:pPr>
            <w:r>
              <w:t>1,403,043</w:t>
            </w:r>
          </w:p>
        </w:tc>
      </w:tr>
      <w:tr w:rsidR="00656603" w:rsidTr="00656603">
        <w:trPr>
          <w:trHeight w:val="144"/>
        </w:trPr>
        <w:tc>
          <w:tcPr>
            <w:tcW w:w="1638" w:type="dxa"/>
          </w:tcPr>
          <w:p w:rsidR="00656603" w:rsidRDefault="00656603" w:rsidP="00656603">
            <w:pPr>
              <w:contextualSpacing/>
            </w:pPr>
            <w:r>
              <w:t>MD5:</w:t>
            </w:r>
          </w:p>
        </w:tc>
        <w:tc>
          <w:tcPr>
            <w:tcW w:w="7200" w:type="dxa"/>
          </w:tcPr>
          <w:p w:rsidR="00656603" w:rsidRDefault="00662B4F" w:rsidP="00656603">
            <w:pPr>
              <w:contextualSpacing/>
            </w:pPr>
            <w:r w:rsidRPr="00662B4F">
              <w:t>A0810D259DCEEF1A6E17D2F40B7A00CB</w:t>
            </w:r>
          </w:p>
        </w:tc>
      </w:tr>
      <w:tr w:rsidR="00656603" w:rsidTr="00656603">
        <w:trPr>
          <w:trHeight w:val="144"/>
        </w:trPr>
        <w:tc>
          <w:tcPr>
            <w:tcW w:w="1638" w:type="dxa"/>
          </w:tcPr>
          <w:p w:rsidR="00656603" w:rsidRDefault="00656603" w:rsidP="00656603">
            <w:pPr>
              <w:contextualSpacing/>
            </w:pPr>
            <w:r>
              <w:t>SHA1:</w:t>
            </w:r>
          </w:p>
        </w:tc>
        <w:tc>
          <w:tcPr>
            <w:tcW w:w="7200" w:type="dxa"/>
          </w:tcPr>
          <w:p w:rsidR="00656603" w:rsidRDefault="00E52A78" w:rsidP="00656603">
            <w:pPr>
              <w:contextualSpacing/>
            </w:pPr>
            <w:r w:rsidRPr="00E52A78">
              <w:t>7F4BC45D3DE26A6C8C5423F95A17005302B5230B</w:t>
            </w:r>
          </w:p>
        </w:tc>
      </w:tr>
      <w:tr w:rsidR="00656603" w:rsidTr="00656603">
        <w:trPr>
          <w:trHeight w:val="144"/>
        </w:trPr>
        <w:tc>
          <w:tcPr>
            <w:tcW w:w="1638" w:type="dxa"/>
          </w:tcPr>
          <w:p w:rsidR="00656603" w:rsidRDefault="00656603" w:rsidP="00656603">
            <w:pPr>
              <w:contextualSpacing/>
            </w:pPr>
            <w:r>
              <w:t>SHA256:</w:t>
            </w:r>
          </w:p>
        </w:tc>
        <w:tc>
          <w:tcPr>
            <w:tcW w:w="7200" w:type="dxa"/>
          </w:tcPr>
          <w:p w:rsidR="00656603" w:rsidRDefault="00E52A78" w:rsidP="00656603">
            <w:pPr>
              <w:contextualSpacing/>
            </w:pPr>
            <w:r w:rsidRPr="00E52A78">
              <w:t>CA0F5841CF8B659F11F8954E11628FE50652291D3DE637E5E48A6B12CDF44BAE</w:t>
            </w:r>
          </w:p>
        </w:tc>
      </w:tr>
      <w:tr w:rsidR="00656603" w:rsidTr="003D6554">
        <w:trPr>
          <w:trHeight w:val="278"/>
        </w:trPr>
        <w:tc>
          <w:tcPr>
            <w:tcW w:w="1638" w:type="dxa"/>
          </w:tcPr>
          <w:p w:rsidR="00656603" w:rsidRDefault="00656603" w:rsidP="00656603">
            <w:pPr>
              <w:contextualSpacing/>
            </w:pPr>
            <w:r>
              <w:t>File Type:</w:t>
            </w:r>
          </w:p>
        </w:tc>
        <w:tc>
          <w:tcPr>
            <w:tcW w:w="7200" w:type="dxa"/>
          </w:tcPr>
          <w:p w:rsidR="00656603" w:rsidRDefault="00E52A78" w:rsidP="00656603">
            <w:pPr>
              <w:contextualSpacing/>
            </w:pPr>
            <w:r>
              <w:t>VBS</w:t>
            </w:r>
          </w:p>
        </w:tc>
      </w:tr>
      <w:bookmarkEnd w:id="5"/>
    </w:tbl>
    <w:p w:rsidR="00656603" w:rsidRDefault="00656603" w:rsidP="00656603"/>
    <w:p w:rsidR="00656603" w:rsidRDefault="00656603" w:rsidP="00656603"/>
    <w:p w:rsidR="00656603" w:rsidRDefault="00656603" w:rsidP="00656603"/>
    <w:p w:rsidR="00656603" w:rsidRDefault="00656603" w:rsidP="00656603"/>
    <w:p w:rsidR="00656603" w:rsidRDefault="00656603" w:rsidP="00316C37">
      <w:pPr>
        <w:spacing w:line="240" w:lineRule="auto"/>
        <w:contextualSpacing/>
      </w:pPr>
    </w:p>
    <w:p w:rsidR="00FC5E86" w:rsidRPr="00656603" w:rsidRDefault="00FC5E86" w:rsidP="00316C37">
      <w:pPr>
        <w:spacing w:line="240" w:lineRule="auto"/>
        <w:contextualSpacing/>
      </w:pPr>
    </w:p>
    <w:p w:rsidR="003049F5" w:rsidRDefault="00750BF7" w:rsidP="003049F5">
      <w:pPr>
        <w:pStyle w:val="Heading2"/>
      </w:pPr>
      <w:bookmarkStart w:id="7" w:name="_Hlk56362594"/>
      <w:bookmarkStart w:id="8" w:name="_Toc67319552"/>
      <w:r>
        <w:t>Result</w:t>
      </w:r>
      <w:bookmarkEnd w:id="8"/>
    </w:p>
    <w:p w:rsidR="003049F5" w:rsidRDefault="004D02F4" w:rsidP="00AC576B">
      <w:pPr>
        <w:spacing w:after="200"/>
        <w:rPr>
          <w:b/>
          <w:sz w:val="24"/>
          <w:szCs w:val="24"/>
        </w:rPr>
      </w:pPr>
      <w:r>
        <w:rPr>
          <w:b/>
          <w:sz w:val="24"/>
          <w:szCs w:val="24"/>
        </w:rPr>
        <w:t xml:space="preserve">Dropper for </w:t>
      </w:r>
      <w:proofErr w:type="spellStart"/>
      <w:r w:rsidR="00CE026A">
        <w:rPr>
          <w:b/>
          <w:sz w:val="24"/>
          <w:szCs w:val="24"/>
        </w:rPr>
        <w:t>ZLoader</w:t>
      </w:r>
      <w:proofErr w:type="spellEnd"/>
      <w:r w:rsidR="00CF165F">
        <w:rPr>
          <w:b/>
          <w:sz w:val="24"/>
          <w:szCs w:val="24"/>
        </w:rPr>
        <w:t xml:space="preserve"> (</w:t>
      </w:r>
      <w:proofErr w:type="spellStart"/>
      <w:r w:rsidR="00CF165F">
        <w:rPr>
          <w:b/>
          <w:sz w:val="24"/>
          <w:szCs w:val="24"/>
        </w:rPr>
        <w:t>Ursnif</w:t>
      </w:r>
      <w:proofErr w:type="spellEnd"/>
      <w:r w:rsidR="00CF165F">
        <w:rPr>
          <w:b/>
          <w:sz w:val="24"/>
          <w:szCs w:val="24"/>
        </w:rPr>
        <w:t>/</w:t>
      </w:r>
      <w:proofErr w:type="spellStart"/>
      <w:r w:rsidR="00CF165F">
        <w:rPr>
          <w:b/>
          <w:sz w:val="24"/>
          <w:szCs w:val="24"/>
        </w:rPr>
        <w:t>Gozi</w:t>
      </w:r>
      <w:proofErr w:type="spellEnd"/>
      <w:r w:rsidR="00CF165F">
        <w:rPr>
          <w:b/>
          <w:sz w:val="24"/>
          <w:szCs w:val="24"/>
        </w:rPr>
        <w:t>)</w:t>
      </w:r>
    </w:p>
    <w:p w:rsidR="00FA5091" w:rsidRDefault="00FA5091" w:rsidP="00FA5091">
      <w:pPr>
        <w:pStyle w:val="Heading2"/>
      </w:pPr>
      <w:bookmarkStart w:id="9" w:name="_Toc67319553"/>
      <w:r>
        <w:t>Tools Used</w:t>
      </w:r>
      <w:bookmarkEnd w:id="9"/>
    </w:p>
    <w:p w:rsidR="00FA5091" w:rsidRDefault="006B69FD" w:rsidP="003A7C23">
      <w:pPr>
        <w:pStyle w:val="ListParagraph"/>
        <w:numPr>
          <w:ilvl w:val="0"/>
          <w:numId w:val="6"/>
        </w:numPr>
        <w:spacing w:after="200"/>
      </w:pPr>
      <w:r>
        <w:t>PowerShell</w:t>
      </w:r>
    </w:p>
    <w:p w:rsidR="006B69FD" w:rsidRDefault="003A3E79" w:rsidP="003A7C23">
      <w:pPr>
        <w:pStyle w:val="ListParagraph"/>
        <w:numPr>
          <w:ilvl w:val="0"/>
          <w:numId w:val="6"/>
        </w:numPr>
        <w:spacing w:after="200"/>
      </w:pPr>
      <w:r>
        <w:t>Python</w:t>
      </w:r>
    </w:p>
    <w:p w:rsidR="003A3E79" w:rsidRDefault="003A3E79" w:rsidP="003A7C23">
      <w:pPr>
        <w:pStyle w:val="ListParagraph"/>
        <w:numPr>
          <w:ilvl w:val="0"/>
          <w:numId w:val="6"/>
        </w:numPr>
        <w:spacing w:after="200"/>
      </w:pPr>
      <w:r>
        <w:t>CFF Explorer</w:t>
      </w:r>
    </w:p>
    <w:p w:rsidR="003A3E79" w:rsidRDefault="003A3E79" w:rsidP="003A7C23">
      <w:pPr>
        <w:pStyle w:val="ListParagraph"/>
        <w:numPr>
          <w:ilvl w:val="0"/>
          <w:numId w:val="6"/>
        </w:numPr>
        <w:spacing w:after="200"/>
      </w:pPr>
      <w:r>
        <w:t>Notepad++</w:t>
      </w:r>
    </w:p>
    <w:p w:rsidR="006A1A53" w:rsidRPr="00221D13" w:rsidRDefault="006A1A53" w:rsidP="003A7C23">
      <w:pPr>
        <w:pStyle w:val="ListParagraph"/>
        <w:numPr>
          <w:ilvl w:val="0"/>
          <w:numId w:val="6"/>
        </w:numPr>
        <w:spacing w:after="200"/>
      </w:pPr>
      <w:r>
        <w:t>Atom</w:t>
      </w:r>
    </w:p>
    <w:p w:rsidR="00E774E2" w:rsidRDefault="00E774E2" w:rsidP="00E774E2">
      <w:pPr>
        <w:pStyle w:val="Heading2"/>
      </w:pPr>
      <w:bookmarkStart w:id="10" w:name="_Toc67319554"/>
      <w:r>
        <w:t>External Links</w:t>
      </w:r>
      <w:bookmarkEnd w:id="10"/>
    </w:p>
    <w:p w:rsidR="00E774E2" w:rsidRDefault="00E774E2" w:rsidP="00E774E2">
      <w:pPr>
        <w:rPr>
          <w:noProof/>
        </w:rPr>
      </w:pPr>
      <w:hyperlink r:id="rId12" w:history="1">
        <w:r w:rsidRPr="00F06471">
          <w:rPr>
            <w:rStyle w:val="Hyperlink"/>
            <w:noProof/>
          </w:rPr>
          <w:t>https://github.com/ryanestes/MalwareAnalysis</w:t>
        </w:r>
      </w:hyperlink>
    </w:p>
    <w:p w:rsidR="00E774E2" w:rsidRDefault="00E774E2" w:rsidP="00E774E2">
      <w:pPr>
        <w:spacing w:after="200"/>
      </w:pPr>
      <w:hyperlink r:id="rId13" w:history="1">
        <w:r w:rsidRPr="006B3154">
          <w:rPr>
            <w:rStyle w:val="Hyperlink"/>
          </w:rPr>
          <w:t>https://www.virustotal.com/gui/file/94eb81bc58adb976f21344d3eb273c9eb833afbcadd121eb2ad38f1ef07a1f85/detection</w:t>
        </w:r>
      </w:hyperlink>
    </w:p>
    <w:p w:rsidR="006B416D" w:rsidRDefault="00E774E2" w:rsidP="00E774E2">
      <w:pPr>
        <w:spacing w:after="200"/>
      </w:pPr>
      <w:hyperlink r:id="rId14" w:history="1">
        <w:r w:rsidRPr="00F06471">
          <w:rPr>
            <w:rStyle w:val="Hyperlink"/>
          </w:rPr>
          <w:t>https://analyze.intezer.com/files/94eb81bc58adb976f21344d3eb273c9eb833afbcadd121eb2ad38f1ef07a1f85</w:t>
        </w:r>
      </w:hyperlink>
    </w:p>
    <w:p w:rsidR="00BB1509" w:rsidRDefault="00BB1509" w:rsidP="00AC576B">
      <w:pPr>
        <w:spacing w:after="200"/>
      </w:pPr>
    </w:p>
    <w:p w:rsidR="00BB1509" w:rsidRDefault="00BB1509" w:rsidP="00AC576B">
      <w:pPr>
        <w:spacing w:after="200"/>
      </w:pPr>
    </w:p>
    <w:p w:rsidR="00BB1509" w:rsidRDefault="00BB1509" w:rsidP="00AC576B">
      <w:pPr>
        <w:spacing w:after="200"/>
      </w:pPr>
    </w:p>
    <w:p w:rsidR="00BB1509" w:rsidRDefault="00BB1509" w:rsidP="00AC576B">
      <w:pPr>
        <w:spacing w:after="200"/>
      </w:pPr>
    </w:p>
    <w:p w:rsidR="00BB3D1D" w:rsidRDefault="00BB3D1D" w:rsidP="00AC576B">
      <w:pPr>
        <w:spacing w:after="200"/>
      </w:pPr>
    </w:p>
    <w:p w:rsidR="00CB12BE" w:rsidRDefault="00CB12BE" w:rsidP="00AC576B">
      <w:pPr>
        <w:spacing w:after="200"/>
      </w:pPr>
    </w:p>
    <w:p w:rsidR="00BB3D1D" w:rsidRDefault="00BB3D1D" w:rsidP="00AC576B">
      <w:pPr>
        <w:spacing w:after="200"/>
      </w:pPr>
    </w:p>
    <w:p w:rsidR="00607475" w:rsidRDefault="00FA5091" w:rsidP="00607475">
      <w:pPr>
        <w:pStyle w:val="Heading2"/>
      </w:pPr>
      <w:bookmarkStart w:id="11" w:name="_Toc67319555"/>
      <w:r>
        <w:lastRenderedPageBreak/>
        <w:t>Analysis</w:t>
      </w:r>
      <w:bookmarkEnd w:id="7"/>
      <w:bookmarkEnd w:id="11"/>
    </w:p>
    <w:p w:rsidR="00170945" w:rsidRDefault="005751A3" w:rsidP="005C5FC6">
      <w:pPr>
        <w:pStyle w:val="ListParagraph"/>
        <w:numPr>
          <w:ilvl w:val="0"/>
          <w:numId w:val="7"/>
        </w:numPr>
        <w:spacing w:after="200"/>
      </w:pPr>
      <w:r>
        <w:t>The attachment provided in the email (i.e. the malware sample)</w:t>
      </w:r>
      <w:r w:rsidR="00087434">
        <w:t>.</w:t>
      </w:r>
    </w:p>
    <w:p w:rsidR="0063202E" w:rsidRDefault="003352D7" w:rsidP="002C1D77">
      <w:pPr>
        <w:spacing w:after="200"/>
        <w:jc w:val="center"/>
      </w:pPr>
      <w:r>
        <w:rPr>
          <w:noProof/>
        </w:rPr>
        <w:drawing>
          <wp:inline distT="0" distB="0" distL="0" distR="0">
            <wp:extent cx="1876687" cy="60968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attachment_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1876687" cy="609685"/>
                    </a:xfrm>
                    <a:prstGeom prst="rect">
                      <a:avLst/>
                    </a:prstGeom>
                  </pic:spPr>
                </pic:pic>
              </a:graphicData>
            </a:graphic>
          </wp:inline>
        </w:drawing>
      </w:r>
    </w:p>
    <w:p w:rsidR="00BC5348" w:rsidRDefault="009840E9" w:rsidP="005C5FC6">
      <w:pPr>
        <w:pStyle w:val="ListParagraph"/>
        <w:numPr>
          <w:ilvl w:val="0"/>
          <w:numId w:val="7"/>
        </w:numPr>
        <w:spacing w:after="200"/>
      </w:pPr>
      <w:r>
        <w:t>What is seen immediately upon opening the file. The file consists of gibberish dictionary words declared as variables, inputted as comments, and large arrays consisted of additional dictionary words and integers.</w:t>
      </w:r>
      <w:r w:rsidR="00087434">
        <w:t xml:space="preserve"> The smaller image below gives a magnified visual.</w:t>
      </w:r>
    </w:p>
    <w:p w:rsidR="00FD717D" w:rsidRDefault="00747B1F" w:rsidP="002C1D77">
      <w:pPr>
        <w:spacing w:after="200"/>
        <w:jc w:val="center"/>
      </w:pPr>
      <w:r>
        <w:rPr>
          <w:noProof/>
        </w:rPr>
        <w:drawing>
          <wp:inline distT="0" distB="0" distL="0" distR="0">
            <wp:extent cx="6400800" cy="2325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vbsco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2325370"/>
                    </a:xfrm>
                    <a:prstGeom prst="rect">
                      <a:avLst/>
                    </a:prstGeom>
                  </pic:spPr>
                </pic:pic>
              </a:graphicData>
            </a:graphic>
          </wp:inline>
        </w:drawing>
      </w:r>
    </w:p>
    <w:p w:rsidR="002C1D77" w:rsidRDefault="00E45F9A" w:rsidP="00E45F9A">
      <w:pPr>
        <w:spacing w:after="200"/>
        <w:jc w:val="center"/>
      </w:pPr>
      <w:r>
        <w:rPr>
          <w:noProof/>
        </w:rPr>
        <w:drawing>
          <wp:inline distT="0" distB="0" distL="0" distR="0">
            <wp:extent cx="3896269" cy="1076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arrayexample.png"/>
                    <pic:cNvPicPr/>
                  </pic:nvPicPr>
                  <pic:blipFill>
                    <a:blip r:embed="rId17">
                      <a:extLst>
                        <a:ext uri="{28A0092B-C50C-407E-A947-70E740481C1C}">
                          <a14:useLocalDpi xmlns:a14="http://schemas.microsoft.com/office/drawing/2010/main" val="0"/>
                        </a:ext>
                      </a:extLst>
                    </a:blip>
                    <a:stretch>
                      <a:fillRect/>
                    </a:stretch>
                  </pic:blipFill>
                  <pic:spPr>
                    <a:xfrm>
                      <a:off x="0" y="0"/>
                      <a:ext cx="3896269" cy="1076475"/>
                    </a:xfrm>
                    <a:prstGeom prst="rect">
                      <a:avLst/>
                    </a:prstGeom>
                  </pic:spPr>
                </pic:pic>
              </a:graphicData>
            </a:graphic>
          </wp:inline>
        </w:drawing>
      </w:r>
    </w:p>
    <w:p w:rsidR="00354440" w:rsidRDefault="00354440" w:rsidP="00E45F9A">
      <w:pPr>
        <w:spacing w:after="200"/>
        <w:jc w:val="center"/>
      </w:pPr>
    </w:p>
    <w:p w:rsidR="00354440" w:rsidRDefault="00354440" w:rsidP="00E45F9A">
      <w:pPr>
        <w:spacing w:after="200"/>
        <w:jc w:val="center"/>
      </w:pPr>
    </w:p>
    <w:p w:rsidR="00354440" w:rsidRDefault="00354440" w:rsidP="00E45F9A">
      <w:pPr>
        <w:spacing w:after="200"/>
        <w:jc w:val="center"/>
      </w:pPr>
    </w:p>
    <w:p w:rsidR="00354440" w:rsidRDefault="00354440" w:rsidP="00E45F9A">
      <w:pPr>
        <w:spacing w:after="200"/>
        <w:jc w:val="center"/>
      </w:pPr>
    </w:p>
    <w:p w:rsidR="00354440" w:rsidRDefault="00354440" w:rsidP="00E45F9A">
      <w:pPr>
        <w:spacing w:after="200"/>
        <w:jc w:val="center"/>
      </w:pPr>
    </w:p>
    <w:p w:rsidR="00354440" w:rsidRDefault="00354440" w:rsidP="00E45F9A">
      <w:pPr>
        <w:spacing w:after="200"/>
        <w:jc w:val="center"/>
      </w:pPr>
    </w:p>
    <w:p w:rsidR="00354440" w:rsidRDefault="00354440" w:rsidP="00E45F9A">
      <w:pPr>
        <w:spacing w:after="200"/>
        <w:jc w:val="center"/>
      </w:pPr>
    </w:p>
    <w:p w:rsidR="00BC5348" w:rsidRDefault="0017417D" w:rsidP="005C5FC6">
      <w:pPr>
        <w:pStyle w:val="ListParagraph"/>
        <w:numPr>
          <w:ilvl w:val="0"/>
          <w:numId w:val="7"/>
        </w:numPr>
        <w:spacing w:after="200"/>
      </w:pPr>
      <w:r>
        <w:lastRenderedPageBreak/>
        <w:t>Apart from the over 500 arrays defined in this script, there are exactly 16 arrays proceeded by an execute function. Each execute function is passed an argument of another function, Ahmedabad721(), which takes the array as an argument itself.</w:t>
      </w:r>
    </w:p>
    <w:p w:rsidR="00880065" w:rsidRDefault="00E45F9A" w:rsidP="002C1D77">
      <w:pPr>
        <w:spacing w:after="200"/>
        <w:jc w:val="center"/>
      </w:pPr>
      <w:r>
        <w:rPr>
          <w:noProof/>
        </w:rPr>
        <w:drawing>
          <wp:inline distT="0" distB="0" distL="0" distR="0">
            <wp:extent cx="45911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executearrays.png"/>
                    <pic:cNvPicPr/>
                  </pic:nvPicPr>
                  <pic:blipFill>
                    <a:blip r:embed="rId18">
                      <a:extLst>
                        <a:ext uri="{28A0092B-C50C-407E-A947-70E740481C1C}">
                          <a14:useLocalDpi xmlns:a14="http://schemas.microsoft.com/office/drawing/2010/main" val="0"/>
                        </a:ext>
                      </a:extLst>
                    </a:blip>
                    <a:stretch>
                      <a:fillRect/>
                    </a:stretch>
                  </pic:blipFill>
                  <pic:spPr>
                    <a:xfrm>
                      <a:off x="0" y="0"/>
                      <a:ext cx="4633934" cy="3374406"/>
                    </a:xfrm>
                    <a:prstGeom prst="rect">
                      <a:avLst/>
                    </a:prstGeom>
                  </pic:spPr>
                </pic:pic>
              </a:graphicData>
            </a:graphic>
          </wp:inline>
        </w:drawing>
      </w:r>
    </w:p>
    <w:p w:rsidR="00BC5348" w:rsidRDefault="00641D2C" w:rsidP="00E75733">
      <w:pPr>
        <w:pStyle w:val="ListParagraph"/>
        <w:numPr>
          <w:ilvl w:val="0"/>
          <w:numId w:val="7"/>
        </w:numPr>
        <w:spacing w:after="200"/>
        <w:contextualSpacing w:val="0"/>
      </w:pPr>
      <w:r>
        <w:t xml:space="preserve">In the middle of </w:t>
      </w:r>
      <w:r w:rsidR="00406C3C">
        <w:t>all</w:t>
      </w:r>
      <w:r>
        <w:t xml:space="preserve"> the arrays and comments that also contain gibberish dictionary words</w:t>
      </w:r>
      <w:r w:rsidR="00955B2C">
        <w:t xml:space="preserve">, the Ahmedabad721 function can be found. </w:t>
      </w:r>
      <w:r w:rsidR="00D778D0">
        <w:t xml:space="preserve">After cleaning up the function a little it is shown to be a trivial algorithm to turn these arrays into strings. </w:t>
      </w:r>
      <w:r w:rsidR="00406C3C">
        <w:t>The small function uses a for loop to iterate through the array</w:t>
      </w:r>
      <w:r w:rsidR="00271331">
        <w:t xml:space="preserve"> that is passed as an argument, subtracts 8 from the number in the array index, converts the decimal into a character using </w:t>
      </w:r>
      <w:proofErr w:type="spellStart"/>
      <w:proofErr w:type="gramStart"/>
      <w:r w:rsidR="00271331">
        <w:t>chrW</w:t>
      </w:r>
      <w:proofErr w:type="spellEnd"/>
      <w:r w:rsidR="00271331">
        <w:t>(</w:t>
      </w:r>
      <w:proofErr w:type="gramEnd"/>
      <w:r w:rsidR="00271331">
        <w:t>), concatenates that character to a variable, and then returns the entire concatenated string.</w:t>
      </w:r>
    </w:p>
    <w:p w:rsidR="00880065" w:rsidRDefault="00E45F9A" w:rsidP="002C1D77">
      <w:pPr>
        <w:spacing w:after="200"/>
        <w:jc w:val="center"/>
      </w:pPr>
      <w:r>
        <w:rPr>
          <w:noProof/>
        </w:rPr>
        <w:drawing>
          <wp:inline distT="0" distB="0" distL="0" distR="0">
            <wp:extent cx="6400800" cy="8312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executefunction.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831215"/>
                    </a:xfrm>
                    <a:prstGeom prst="rect">
                      <a:avLst/>
                    </a:prstGeom>
                  </pic:spPr>
                </pic:pic>
              </a:graphicData>
            </a:graphic>
          </wp:inline>
        </w:drawing>
      </w:r>
    </w:p>
    <w:p w:rsidR="00F51F6C" w:rsidRDefault="00E45F9A" w:rsidP="00574EC1">
      <w:pPr>
        <w:spacing w:after="200"/>
        <w:jc w:val="center"/>
      </w:pPr>
      <w:r>
        <w:rPr>
          <w:noProof/>
        </w:rPr>
        <w:drawing>
          <wp:inline distT="0" distB="0" distL="0" distR="0">
            <wp:extent cx="3858163" cy="1009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hmedabad721.png"/>
                    <pic:cNvPicPr/>
                  </pic:nvPicPr>
                  <pic:blipFill>
                    <a:blip r:embed="rId20">
                      <a:extLst>
                        <a:ext uri="{28A0092B-C50C-407E-A947-70E740481C1C}">
                          <a14:useLocalDpi xmlns:a14="http://schemas.microsoft.com/office/drawing/2010/main" val="0"/>
                        </a:ext>
                      </a:extLst>
                    </a:blip>
                    <a:stretch>
                      <a:fillRect/>
                    </a:stretch>
                  </pic:blipFill>
                  <pic:spPr>
                    <a:xfrm>
                      <a:off x="0" y="0"/>
                      <a:ext cx="3858163" cy="1009791"/>
                    </a:xfrm>
                    <a:prstGeom prst="rect">
                      <a:avLst/>
                    </a:prstGeom>
                  </pic:spPr>
                </pic:pic>
              </a:graphicData>
            </a:graphic>
          </wp:inline>
        </w:drawing>
      </w:r>
    </w:p>
    <w:p w:rsidR="003A42E1" w:rsidRDefault="003A42E1" w:rsidP="00574EC1">
      <w:pPr>
        <w:spacing w:after="200"/>
        <w:jc w:val="center"/>
      </w:pPr>
    </w:p>
    <w:p w:rsidR="003A42E1" w:rsidRDefault="003A42E1" w:rsidP="00574EC1">
      <w:pPr>
        <w:spacing w:after="200"/>
        <w:jc w:val="center"/>
      </w:pPr>
    </w:p>
    <w:p w:rsidR="003A42E1" w:rsidRDefault="003A42E1" w:rsidP="00574EC1">
      <w:pPr>
        <w:spacing w:after="200"/>
        <w:jc w:val="center"/>
      </w:pPr>
    </w:p>
    <w:p w:rsidR="00BC5348" w:rsidRDefault="00EF5FA4" w:rsidP="00076C8E">
      <w:pPr>
        <w:pStyle w:val="ListParagraph"/>
        <w:numPr>
          <w:ilvl w:val="0"/>
          <w:numId w:val="7"/>
        </w:numPr>
        <w:spacing w:after="200" w:line="300" w:lineRule="auto"/>
        <w:contextualSpacing w:val="0"/>
      </w:pPr>
      <w:r>
        <w:lastRenderedPageBreak/>
        <w:t>After extracting the 16 arrays from the script, a Python script was hacked together to replicate the Ahmedabad721 function being executed dynamically.</w:t>
      </w:r>
      <w:r w:rsidR="009401F9">
        <w:t xml:space="preserve"> Listed below, in order, are the functions that are executed with one being in bold – </w:t>
      </w:r>
      <w:proofErr w:type="spellStart"/>
      <w:r w:rsidR="009401F9">
        <w:t>WuDT</w:t>
      </w:r>
      <w:proofErr w:type="spellEnd"/>
      <w:r w:rsidR="009401F9">
        <w:t xml:space="preserve">. It is because, after </w:t>
      </w:r>
      <w:proofErr w:type="spellStart"/>
      <w:r w:rsidR="009401F9">
        <w:t>deobfuscating</w:t>
      </w:r>
      <w:proofErr w:type="spellEnd"/>
      <w:r w:rsidR="009401F9">
        <w:t xml:space="preserve"> this function, it was discovered that this function builds another f</w:t>
      </w:r>
      <w:r w:rsidR="00503295">
        <w:t xml:space="preserve">ile by using </w:t>
      </w:r>
      <w:r w:rsidR="00503295">
        <w:rPr>
          <w:i/>
        </w:rPr>
        <w:t>another</w:t>
      </w:r>
      <w:r w:rsidR="00503295">
        <w:t xml:space="preserve"> giant array of dictionary words. </w:t>
      </w:r>
      <w:r w:rsidR="00396479">
        <w:t xml:space="preserve">Each dictionary word within this array aligns with </w:t>
      </w:r>
      <w:r w:rsidR="00571133">
        <w:t>every other array in the original VBS that was not executed.</w:t>
      </w:r>
      <w:r w:rsidR="003C434B">
        <w:t xml:space="preserve"> The image below shows the</w:t>
      </w:r>
      <w:r w:rsidR="00455D89">
        <w:t xml:space="preserve"> small </w:t>
      </w:r>
      <w:proofErr w:type="spellStart"/>
      <w:r w:rsidR="00455D89">
        <w:t>deobfuscation</w:t>
      </w:r>
      <w:proofErr w:type="spellEnd"/>
      <w:r w:rsidR="00455D89">
        <w:t xml:space="preserve"> script and the 16 arrays that were executed in the VBS.</w:t>
      </w:r>
    </w:p>
    <w:p w:rsidR="00B51B01" w:rsidRDefault="004A444A" w:rsidP="002E5A9D">
      <w:pPr>
        <w:spacing w:after="200"/>
        <w:jc w:val="center"/>
      </w:pPr>
      <w:r>
        <w:rPr>
          <w:noProof/>
        </w:rPr>
        <w:drawing>
          <wp:inline distT="0" distB="0" distL="0" distR="0" wp14:anchorId="7D3A0301" wp14:editId="35923866">
            <wp:extent cx="3829050" cy="431902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deobfuscate_execute_functions.png"/>
                    <pic:cNvPicPr/>
                  </pic:nvPicPr>
                  <pic:blipFill>
                    <a:blip r:embed="rId21">
                      <a:extLst>
                        <a:ext uri="{28A0092B-C50C-407E-A947-70E740481C1C}">
                          <a14:useLocalDpi xmlns:a14="http://schemas.microsoft.com/office/drawing/2010/main" val="0"/>
                        </a:ext>
                      </a:extLst>
                    </a:blip>
                    <a:stretch>
                      <a:fillRect/>
                    </a:stretch>
                  </pic:blipFill>
                  <pic:spPr>
                    <a:xfrm>
                      <a:off x="0" y="0"/>
                      <a:ext cx="3838127" cy="4329261"/>
                    </a:xfrm>
                    <a:prstGeom prst="rect">
                      <a:avLst/>
                    </a:prstGeom>
                  </pic:spPr>
                </pic:pic>
              </a:graphicData>
            </a:graphic>
          </wp:inline>
        </w:drawing>
      </w: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17714D" w:rsidRDefault="00D858F7" w:rsidP="0017714D">
      <w:pPr>
        <w:pStyle w:val="ListParagraph"/>
        <w:numPr>
          <w:ilvl w:val="0"/>
          <w:numId w:val="7"/>
        </w:numPr>
        <w:spacing w:after="200"/>
        <w:contextualSpacing w:val="0"/>
      </w:pPr>
      <w:r>
        <w:lastRenderedPageBreak/>
        <w:t xml:space="preserve">The next 4 pictures show how the </w:t>
      </w:r>
      <w:proofErr w:type="spellStart"/>
      <w:r>
        <w:t>WuDT</w:t>
      </w:r>
      <w:proofErr w:type="spellEnd"/>
      <w:r>
        <w:t xml:space="preserve"> array evolves into visual basic code as it is </w:t>
      </w:r>
      <w:proofErr w:type="spellStart"/>
      <w:r>
        <w:t>deobfuscated</w:t>
      </w:r>
      <w:proofErr w:type="spellEnd"/>
    </w:p>
    <w:p w:rsidR="00B33DAF" w:rsidRDefault="00024021" w:rsidP="00024021">
      <w:pPr>
        <w:pStyle w:val="ListParagraph"/>
        <w:numPr>
          <w:ilvl w:val="1"/>
          <w:numId w:val="31"/>
        </w:numPr>
        <w:spacing w:after="200"/>
        <w:contextualSpacing w:val="0"/>
      </w:pPr>
      <w:r>
        <w:t xml:space="preserve">A snippet of the original </w:t>
      </w:r>
      <w:proofErr w:type="spellStart"/>
      <w:r>
        <w:t>WuDT</w:t>
      </w:r>
      <w:proofErr w:type="spellEnd"/>
      <w:r>
        <w:t xml:space="preserve"> array as it is observed in the original script. Notice how there are dictionary words within the list of integers. The only one seen here is “hogging” which is equal to 18 as defined by a variable embedded within the script.</w:t>
      </w:r>
    </w:p>
    <w:p w:rsidR="00D858F7" w:rsidRDefault="00AA1FE9" w:rsidP="002D6154">
      <w:pPr>
        <w:spacing w:after="200"/>
        <w:jc w:val="center"/>
      </w:pPr>
      <w:r>
        <w:rPr>
          <w:noProof/>
        </w:rPr>
        <w:drawing>
          <wp:inline distT="0" distB="0" distL="0" distR="0">
            <wp:extent cx="5476875" cy="4201654"/>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7-arrayexample-1.png"/>
                    <pic:cNvPicPr/>
                  </pic:nvPicPr>
                  <pic:blipFill>
                    <a:blip r:embed="rId22">
                      <a:extLst>
                        <a:ext uri="{28A0092B-C50C-407E-A947-70E740481C1C}">
                          <a14:useLocalDpi xmlns:a14="http://schemas.microsoft.com/office/drawing/2010/main" val="0"/>
                        </a:ext>
                      </a:extLst>
                    </a:blip>
                    <a:stretch>
                      <a:fillRect/>
                    </a:stretch>
                  </pic:blipFill>
                  <pic:spPr>
                    <a:xfrm>
                      <a:off x="0" y="0"/>
                      <a:ext cx="5479984" cy="4204039"/>
                    </a:xfrm>
                    <a:prstGeom prst="rect">
                      <a:avLst/>
                    </a:prstGeom>
                  </pic:spPr>
                </pic:pic>
              </a:graphicData>
            </a:graphic>
          </wp:inline>
        </w:drawing>
      </w: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BA6739" w:rsidP="00347597">
      <w:pPr>
        <w:pStyle w:val="ListParagraph"/>
        <w:numPr>
          <w:ilvl w:val="1"/>
          <w:numId w:val="31"/>
        </w:numPr>
        <w:spacing w:after="200"/>
        <w:contextualSpacing w:val="0"/>
      </w:pPr>
      <w:r>
        <w:lastRenderedPageBreak/>
        <w:t>The array with the string variables substituted with their respective string variables.</w:t>
      </w:r>
    </w:p>
    <w:p w:rsidR="00D858F7" w:rsidRDefault="00AA1FE9" w:rsidP="002D6154">
      <w:pPr>
        <w:spacing w:after="200"/>
        <w:jc w:val="center"/>
      </w:pPr>
      <w:r>
        <w:rPr>
          <w:noProof/>
        </w:rPr>
        <w:drawing>
          <wp:inline distT="0" distB="0" distL="0" distR="0">
            <wp:extent cx="6400800" cy="49472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arrayexample-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947285"/>
                    </a:xfrm>
                    <a:prstGeom prst="rect">
                      <a:avLst/>
                    </a:prstGeom>
                  </pic:spPr>
                </pic:pic>
              </a:graphicData>
            </a:graphic>
          </wp:inline>
        </w:drawing>
      </w: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7597" w:rsidRDefault="00347597" w:rsidP="002D6154">
      <w:pPr>
        <w:spacing w:after="200"/>
        <w:jc w:val="center"/>
      </w:pPr>
    </w:p>
    <w:p w:rsidR="006501B8" w:rsidRDefault="006501B8" w:rsidP="002D6154">
      <w:pPr>
        <w:spacing w:after="200"/>
        <w:jc w:val="center"/>
      </w:pPr>
    </w:p>
    <w:p w:rsidR="00341D3D" w:rsidRDefault="006501B8" w:rsidP="00360E47">
      <w:pPr>
        <w:pStyle w:val="ListParagraph"/>
        <w:numPr>
          <w:ilvl w:val="1"/>
          <w:numId w:val="31"/>
        </w:numPr>
        <w:spacing w:after="200"/>
        <w:contextualSpacing w:val="0"/>
      </w:pPr>
      <w:r>
        <w:lastRenderedPageBreak/>
        <w:t>The</w:t>
      </w:r>
      <w:r w:rsidR="00C67CDD">
        <w:t xml:space="preserve"> </w:t>
      </w:r>
      <w:proofErr w:type="spellStart"/>
      <w:r w:rsidR="00C67CDD">
        <w:t>WuDT</w:t>
      </w:r>
      <w:proofErr w:type="spellEnd"/>
      <w:r>
        <w:t xml:space="preserve"> </w:t>
      </w:r>
      <w:r w:rsidR="008010FC">
        <w:t>array</w:t>
      </w:r>
      <w:r>
        <w:t xml:space="preserve"> after it is ran through the </w:t>
      </w:r>
      <w:r w:rsidR="00360E47" w:rsidRPr="00360E47">
        <w:t>Ahmedabad721</w:t>
      </w:r>
      <w:r>
        <w:t xml:space="preserve"> function</w:t>
      </w:r>
      <w:r w:rsidR="00340DF3">
        <w:t>. Notice how there is further obfuscation by using comments of gibberish dictionary words.</w:t>
      </w:r>
      <w:r w:rsidR="00DA561F">
        <w:t xml:space="preserve"> Also notice how the array is a large list of different dictionary words, each corresponding to an entirely different array found within the original script.</w:t>
      </w:r>
    </w:p>
    <w:p w:rsidR="00D858F7" w:rsidRDefault="00AA1FE9" w:rsidP="002D6154">
      <w:pPr>
        <w:spacing w:after="200"/>
        <w:jc w:val="center"/>
      </w:pPr>
      <w:r>
        <w:rPr>
          <w:noProof/>
        </w:rPr>
        <w:drawing>
          <wp:inline distT="0" distB="0" distL="0" distR="0">
            <wp:extent cx="6400800" cy="33070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7-arrayexample-3.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3307080"/>
                    </a:xfrm>
                    <a:prstGeom prst="rect">
                      <a:avLst/>
                    </a:prstGeom>
                  </pic:spPr>
                </pic:pic>
              </a:graphicData>
            </a:graphic>
          </wp:inline>
        </w:drawing>
      </w:r>
    </w:p>
    <w:p w:rsidR="00341D3D" w:rsidRDefault="00C84C87" w:rsidP="00412E7F">
      <w:pPr>
        <w:pStyle w:val="ListParagraph"/>
        <w:numPr>
          <w:ilvl w:val="1"/>
          <w:numId w:val="31"/>
        </w:numPr>
        <w:spacing w:after="200"/>
        <w:contextualSpacing w:val="0"/>
      </w:pPr>
      <w:r>
        <w:t>After cleaning up the final obfuscation in the resulting function.</w:t>
      </w:r>
    </w:p>
    <w:p w:rsidR="00D858F7" w:rsidRDefault="00AA1FE9" w:rsidP="004634DB">
      <w:pPr>
        <w:spacing w:after="200"/>
        <w:jc w:val="center"/>
      </w:pPr>
      <w:r>
        <w:rPr>
          <w:noProof/>
        </w:rPr>
        <w:drawing>
          <wp:inline distT="0" distB="0" distL="0" distR="0">
            <wp:extent cx="6400800" cy="26498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arrayexample-4.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2649855"/>
                    </a:xfrm>
                    <a:prstGeom prst="rect">
                      <a:avLst/>
                    </a:prstGeom>
                  </pic:spPr>
                </pic:pic>
              </a:graphicData>
            </a:graphic>
          </wp:inline>
        </w:drawing>
      </w:r>
    </w:p>
    <w:p w:rsidR="009F776C" w:rsidRDefault="009F776C" w:rsidP="004634DB">
      <w:pPr>
        <w:spacing w:after="200"/>
        <w:jc w:val="center"/>
      </w:pPr>
    </w:p>
    <w:p w:rsidR="009F776C" w:rsidRDefault="009F776C" w:rsidP="004634DB">
      <w:pPr>
        <w:spacing w:after="200"/>
        <w:jc w:val="center"/>
      </w:pPr>
    </w:p>
    <w:p w:rsidR="00BC5348" w:rsidRDefault="00715D6A" w:rsidP="00715D6A">
      <w:pPr>
        <w:pStyle w:val="ListParagraph"/>
        <w:numPr>
          <w:ilvl w:val="0"/>
          <w:numId w:val="7"/>
        </w:numPr>
        <w:spacing w:after="200"/>
      </w:pPr>
      <w:r>
        <w:lastRenderedPageBreak/>
        <w:t xml:space="preserve">Knowing that the </w:t>
      </w:r>
      <w:proofErr w:type="spellStart"/>
      <w:r>
        <w:t>WuDT</w:t>
      </w:r>
      <w:proofErr w:type="spellEnd"/>
      <w:r>
        <w:t xml:space="preserve"> function is the only one that produces another file, one can assume this is the ultimate malicious final being dropped. Since this function only creates a file, the other execute functions (not </w:t>
      </w:r>
      <w:proofErr w:type="spellStart"/>
      <w:r>
        <w:t>WuDT</w:t>
      </w:r>
      <w:proofErr w:type="spellEnd"/>
      <w:r>
        <w:t>) can be commented out and the original VBS can be ran to produce the resulting file this function produces.</w:t>
      </w:r>
      <w:r w:rsidR="0066728C">
        <w:t xml:space="preserve"> Ultimately, this produced an entire zip folder named </w:t>
      </w:r>
      <w:r w:rsidR="00ED4F48">
        <w:t>“</w:t>
      </w:r>
      <w:r w:rsidR="0066728C">
        <w:t>assai</w:t>
      </w:r>
      <w:r w:rsidR="00ED4F48">
        <w:t>.zip”</w:t>
      </w:r>
      <w:r w:rsidR="0096081F">
        <w:t>.</w:t>
      </w:r>
    </w:p>
    <w:p w:rsidR="00FC776B" w:rsidRDefault="00797367" w:rsidP="002C1D77">
      <w:pPr>
        <w:spacing w:after="200"/>
        <w:ind w:left="360"/>
        <w:jc w:val="center"/>
      </w:pPr>
      <w:r>
        <w:rPr>
          <w:noProof/>
        </w:rPr>
        <w:drawing>
          <wp:inline distT="0" distB="0" distL="0" distR="0">
            <wp:extent cx="5925377" cy="105742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ssaizip.png"/>
                    <pic:cNvPicPr/>
                  </pic:nvPicPr>
                  <pic:blipFill>
                    <a:blip r:embed="rId26">
                      <a:extLst>
                        <a:ext uri="{28A0092B-C50C-407E-A947-70E740481C1C}">
                          <a14:useLocalDpi xmlns:a14="http://schemas.microsoft.com/office/drawing/2010/main" val="0"/>
                        </a:ext>
                      </a:extLst>
                    </a:blip>
                    <a:stretch>
                      <a:fillRect/>
                    </a:stretch>
                  </pic:blipFill>
                  <pic:spPr>
                    <a:xfrm>
                      <a:off x="0" y="0"/>
                      <a:ext cx="5925377" cy="1057423"/>
                    </a:xfrm>
                    <a:prstGeom prst="rect">
                      <a:avLst/>
                    </a:prstGeom>
                  </pic:spPr>
                </pic:pic>
              </a:graphicData>
            </a:graphic>
          </wp:inline>
        </w:drawing>
      </w:r>
    </w:p>
    <w:p w:rsidR="00797367" w:rsidRDefault="00C65759" w:rsidP="00715D6A">
      <w:pPr>
        <w:pStyle w:val="ListParagraph"/>
        <w:numPr>
          <w:ilvl w:val="0"/>
          <w:numId w:val="7"/>
        </w:numPr>
        <w:spacing w:after="200"/>
      </w:pPr>
      <w:r>
        <w:t xml:space="preserve">Unzipping the assai.zip folder results in a myriad of different files. All of them are 1 KB except the file named </w:t>
      </w:r>
      <w:r w:rsidR="00C2240B">
        <w:t>“</w:t>
      </w:r>
      <w:proofErr w:type="spellStart"/>
      <w:r>
        <w:t>Rabin.dmg</w:t>
      </w:r>
      <w:proofErr w:type="spellEnd"/>
      <w:r w:rsidR="00C2240B">
        <w:t>”.</w:t>
      </w:r>
      <w:r w:rsidR="00EC5761">
        <w:t xml:space="preserve"> Observing the 1 KB shows that each one contains exactly one line of an arbitrary string that is meaningless. In other words, further obfuscation.</w:t>
      </w:r>
    </w:p>
    <w:p w:rsidR="00220015" w:rsidRDefault="00797367" w:rsidP="00797367">
      <w:pPr>
        <w:spacing w:after="200"/>
        <w:jc w:val="center"/>
      </w:pPr>
      <w:r>
        <w:rPr>
          <w:noProof/>
        </w:rPr>
        <w:drawing>
          <wp:inline distT="0" distB="0" distL="0" distR="0">
            <wp:extent cx="5915851" cy="16956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saiunzipped.png"/>
                    <pic:cNvPicPr/>
                  </pic:nvPicPr>
                  <pic:blipFill>
                    <a:blip r:embed="rId27">
                      <a:extLst>
                        <a:ext uri="{28A0092B-C50C-407E-A947-70E740481C1C}">
                          <a14:useLocalDpi xmlns:a14="http://schemas.microsoft.com/office/drawing/2010/main" val="0"/>
                        </a:ext>
                      </a:extLst>
                    </a:blip>
                    <a:stretch>
                      <a:fillRect/>
                    </a:stretch>
                  </pic:blipFill>
                  <pic:spPr>
                    <a:xfrm>
                      <a:off x="0" y="0"/>
                      <a:ext cx="5915851" cy="1695687"/>
                    </a:xfrm>
                    <a:prstGeom prst="rect">
                      <a:avLst/>
                    </a:prstGeom>
                  </pic:spPr>
                </pic:pic>
              </a:graphicData>
            </a:graphic>
          </wp:inline>
        </w:drawing>
      </w:r>
    </w:p>
    <w:p w:rsidR="00797367" w:rsidRDefault="00EC5761" w:rsidP="00715D6A">
      <w:pPr>
        <w:pStyle w:val="ListParagraph"/>
        <w:numPr>
          <w:ilvl w:val="0"/>
          <w:numId w:val="7"/>
        </w:numPr>
        <w:spacing w:after="200"/>
      </w:pPr>
      <w:r>
        <w:t xml:space="preserve">Speaking of further obfuscation, </w:t>
      </w:r>
      <w:r w:rsidR="00A103A1">
        <w:t>the</w:t>
      </w:r>
      <w:r>
        <w:t xml:space="preserve"> </w:t>
      </w:r>
      <w:proofErr w:type="spellStart"/>
      <w:r>
        <w:t>Rabin.dmg</w:t>
      </w:r>
      <w:proofErr w:type="spellEnd"/>
      <w:r w:rsidR="00A103A1">
        <w:t>, an</w:t>
      </w:r>
      <w:r>
        <w:t xml:space="preserve"> alleged macOS installer, is </w:t>
      </w:r>
      <w:proofErr w:type="gramStart"/>
      <w:r>
        <w:t>actually a</w:t>
      </w:r>
      <w:proofErr w:type="gramEnd"/>
      <w:r>
        <w:t xml:space="preserve"> 32-bit DLL</w:t>
      </w:r>
      <w:r w:rsidR="00190377">
        <w:t xml:space="preserve"> originally named “us.dll”</w:t>
      </w:r>
      <w:r w:rsidR="000133E8">
        <w:t>.</w:t>
      </w:r>
    </w:p>
    <w:p w:rsidR="00C0731D" w:rsidRDefault="00797367" w:rsidP="000133E8">
      <w:pPr>
        <w:spacing w:after="200"/>
        <w:jc w:val="center"/>
      </w:pPr>
      <w:r>
        <w:rPr>
          <w:noProof/>
        </w:rPr>
        <w:drawing>
          <wp:inline distT="0" distB="0" distL="0" distR="0">
            <wp:extent cx="4038600" cy="304606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bindmg.png"/>
                    <pic:cNvPicPr/>
                  </pic:nvPicPr>
                  <pic:blipFill>
                    <a:blip r:embed="rId28">
                      <a:extLst>
                        <a:ext uri="{28A0092B-C50C-407E-A947-70E740481C1C}">
                          <a14:useLocalDpi xmlns:a14="http://schemas.microsoft.com/office/drawing/2010/main" val="0"/>
                        </a:ext>
                      </a:extLst>
                    </a:blip>
                    <a:stretch>
                      <a:fillRect/>
                    </a:stretch>
                  </pic:blipFill>
                  <pic:spPr>
                    <a:xfrm>
                      <a:off x="0" y="0"/>
                      <a:ext cx="4052609" cy="3056629"/>
                    </a:xfrm>
                    <a:prstGeom prst="rect">
                      <a:avLst/>
                    </a:prstGeom>
                  </pic:spPr>
                </pic:pic>
              </a:graphicData>
            </a:graphic>
          </wp:inline>
        </w:drawing>
      </w:r>
    </w:p>
    <w:p w:rsidR="00797367" w:rsidRDefault="005340B5" w:rsidP="00715D6A">
      <w:pPr>
        <w:pStyle w:val="ListParagraph"/>
        <w:numPr>
          <w:ilvl w:val="0"/>
          <w:numId w:val="7"/>
        </w:numPr>
        <w:spacing w:after="200"/>
      </w:pPr>
      <w:r>
        <w:lastRenderedPageBreak/>
        <w:t>Therefore, the original VBS roughly</w:t>
      </w:r>
      <w:r w:rsidR="001B7444">
        <w:t xml:space="preserve"> uses this procedure:</w:t>
      </w:r>
    </w:p>
    <w:p w:rsidR="005C1E33" w:rsidRDefault="00423E85" w:rsidP="00E501EA">
      <w:pPr>
        <w:spacing w:after="200"/>
        <w:jc w:val="center"/>
      </w:pPr>
      <w:r>
        <w:rPr>
          <w:noProof/>
        </w:rPr>
        <w:drawing>
          <wp:inline distT="0" distB="0" distL="0" distR="0">
            <wp:extent cx="6400800" cy="5465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ttachment_57904_FlowChart.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465445"/>
                    </a:xfrm>
                    <a:prstGeom prst="rect">
                      <a:avLst/>
                    </a:prstGeom>
                  </pic:spPr>
                </pic:pic>
              </a:graphicData>
            </a:graphic>
          </wp:inline>
        </w:drawing>
      </w:r>
    </w:p>
    <w:p w:rsidR="005C1E33" w:rsidRDefault="00FC3AE7" w:rsidP="00220015">
      <w:pPr>
        <w:pStyle w:val="ListParagraph"/>
        <w:numPr>
          <w:ilvl w:val="0"/>
          <w:numId w:val="7"/>
        </w:numPr>
        <w:spacing w:after="200"/>
      </w:pPr>
      <w:r>
        <w:t xml:space="preserve">The </w:t>
      </w:r>
      <w:proofErr w:type="spellStart"/>
      <w:r>
        <w:t>Rabin.dmg</w:t>
      </w:r>
      <w:proofErr w:type="spellEnd"/>
      <w:r>
        <w:t xml:space="preserve"> file is, in fact, a variant of </w:t>
      </w:r>
      <w:proofErr w:type="spellStart"/>
      <w:r>
        <w:t>ZLoader</w:t>
      </w:r>
      <w:proofErr w:type="spellEnd"/>
      <w:r>
        <w:t xml:space="preserve"> and </w:t>
      </w:r>
      <w:proofErr w:type="spellStart"/>
      <w:r>
        <w:t>Ursnif</w:t>
      </w:r>
      <w:proofErr w:type="spellEnd"/>
      <w:r>
        <w:t>/</w:t>
      </w:r>
      <w:proofErr w:type="spellStart"/>
      <w:r>
        <w:t>Gozi</w:t>
      </w:r>
      <w:proofErr w:type="spellEnd"/>
    </w:p>
    <w:tbl>
      <w:tblPr>
        <w:tblStyle w:val="TableGrid"/>
        <w:tblpPr w:leftFromText="180" w:rightFromText="180" w:vertAnchor="text" w:horzAnchor="margin" w:tblpXSpec="center" w:tblpY="168"/>
        <w:tblW w:w="0" w:type="auto"/>
        <w:tblLook w:val="04A0" w:firstRow="1" w:lastRow="0" w:firstColumn="1" w:lastColumn="0" w:noHBand="0" w:noVBand="1"/>
      </w:tblPr>
      <w:tblGrid>
        <w:gridCol w:w="1638"/>
        <w:gridCol w:w="7200"/>
      </w:tblGrid>
      <w:tr w:rsidR="005C1E33" w:rsidRPr="00072C2C" w:rsidTr="008C2FC4">
        <w:trPr>
          <w:trHeight w:val="144"/>
        </w:trPr>
        <w:tc>
          <w:tcPr>
            <w:tcW w:w="8838" w:type="dxa"/>
            <w:gridSpan w:val="2"/>
            <w:shd w:val="clear" w:color="auto" w:fill="FF0000"/>
          </w:tcPr>
          <w:p w:rsidR="005C1E33" w:rsidRPr="00072C2C" w:rsidRDefault="005C1E33" w:rsidP="0082334C">
            <w:pPr>
              <w:contextualSpacing/>
              <w:rPr>
                <w:b/>
                <w:sz w:val="28"/>
                <w:szCs w:val="28"/>
              </w:rPr>
            </w:pPr>
            <w:r w:rsidRPr="00072C2C">
              <w:rPr>
                <w:b/>
                <w:color w:val="FFFFFF" w:themeColor="background1"/>
                <w:sz w:val="28"/>
                <w:szCs w:val="28"/>
              </w:rPr>
              <w:t>File Metadata</w:t>
            </w:r>
          </w:p>
        </w:tc>
      </w:tr>
      <w:tr w:rsidR="005C1E33" w:rsidTr="008C2FC4">
        <w:trPr>
          <w:trHeight w:val="144"/>
        </w:trPr>
        <w:tc>
          <w:tcPr>
            <w:tcW w:w="1638" w:type="dxa"/>
          </w:tcPr>
          <w:p w:rsidR="005C1E33" w:rsidRDefault="005C1E33" w:rsidP="0082334C">
            <w:pPr>
              <w:contextualSpacing/>
            </w:pPr>
            <w:r>
              <w:t>File Name:</w:t>
            </w:r>
          </w:p>
        </w:tc>
        <w:tc>
          <w:tcPr>
            <w:tcW w:w="7200" w:type="dxa"/>
          </w:tcPr>
          <w:p w:rsidR="005C1E33" w:rsidRDefault="0072354B" w:rsidP="0082334C">
            <w:pPr>
              <w:contextualSpacing/>
            </w:pPr>
            <w:proofErr w:type="spellStart"/>
            <w:r>
              <w:t>Rabin.dmg</w:t>
            </w:r>
            <w:proofErr w:type="spellEnd"/>
          </w:p>
        </w:tc>
      </w:tr>
      <w:tr w:rsidR="005C1E33" w:rsidTr="008C2FC4">
        <w:trPr>
          <w:trHeight w:val="144"/>
        </w:trPr>
        <w:tc>
          <w:tcPr>
            <w:tcW w:w="1638" w:type="dxa"/>
          </w:tcPr>
          <w:p w:rsidR="005C1E33" w:rsidRDefault="005C1E33" w:rsidP="0082334C">
            <w:pPr>
              <w:contextualSpacing/>
            </w:pPr>
            <w:r>
              <w:t>File Size (Bytes):</w:t>
            </w:r>
          </w:p>
        </w:tc>
        <w:tc>
          <w:tcPr>
            <w:tcW w:w="7200" w:type="dxa"/>
          </w:tcPr>
          <w:p w:rsidR="005C1E33" w:rsidRDefault="00DC649F" w:rsidP="0082334C">
            <w:pPr>
              <w:contextualSpacing/>
            </w:pPr>
            <w:r>
              <w:t>463,360</w:t>
            </w:r>
          </w:p>
        </w:tc>
      </w:tr>
      <w:tr w:rsidR="005C1E33" w:rsidTr="008C2FC4">
        <w:trPr>
          <w:trHeight w:val="144"/>
        </w:trPr>
        <w:tc>
          <w:tcPr>
            <w:tcW w:w="1638" w:type="dxa"/>
          </w:tcPr>
          <w:p w:rsidR="005C1E33" w:rsidRDefault="005C1E33" w:rsidP="0082334C">
            <w:pPr>
              <w:contextualSpacing/>
            </w:pPr>
            <w:r>
              <w:t>MD5:</w:t>
            </w:r>
          </w:p>
        </w:tc>
        <w:tc>
          <w:tcPr>
            <w:tcW w:w="7200" w:type="dxa"/>
          </w:tcPr>
          <w:p w:rsidR="005C1E33" w:rsidRDefault="00B51F4E" w:rsidP="0082334C">
            <w:pPr>
              <w:contextualSpacing/>
            </w:pPr>
            <w:r w:rsidRPr="00B51F4E">
              <w:t>B1FC7DC75445A016588402757FDD6FF6</w:t>
            </w:r>
          </w:p>
        </w:tc>
      </w:tr>
      <w:tr w:rsidR="005C1E33" w:rsidTr="008C2FC4">
        <w:trPr>
          <w:trHeight w:val="144"/>
        </w:trPr>
        <w:tc>
          <w:tcPr>
            <w:tcW w:w="1638" w:type="dxa"/>
          </w:tcPr>
          <w:p w:rsidR="005C1E33" w:rsidRDefault="005C1E33" w:rsidP="0082334C">
            <w:pPr>
              <w:contextualSpacing/>
            </w:pPr>
            <w:r>
              <w:t>SHA1:</w:t>
            </w:r>
          </w:p>
        </w:tc>
        <w:tc>
          <w:tcPr>
            <w:tcW w:w="7200" w:type="dxa"/>
          </w:tcPr>
          <w:p w:rsidR="005C1E33" w:rsidRDefault="00B51F4E" w:rsidP="0082334C">
            <w:pPr>
              <w:contextualSpacing/>
            </w:pPr>
            <w:r w:rsidRPr="00B51F4E">
              <w:t>12AA8A932E6711BECA796F67E717523D6794DE9E</w:t>
            </w:r>
          </w:p>
        </w:tc>
      </w:tr>
      <w:tr w:rsidR="005C1E33" w:rsidTr="008C2FC4">
        <w:trPr>
          <w:trHeight w:val="144"/>
        </w:trPr>
        <w:tc>
          <w:tcPr>
            <w:tcW w:w="1638" w:type="dxa"/>
          </w:tcPr>
          <w:p w:rsidR="005C1E33" w:rsidRDefault="005C1E33" w:rsidP="0082334C">
            <w:pPr>
              <w:contextualSpacing/>
            </w:pPr>
            <w:r>
              <w:t>SHA256:</w:t>
            </w:r>
          </w:p>
        </w:tc>
        <w:tc>
          <w:tcPr>
            <w:tcW w:w="7200" w:type="dxa"/>
          </w:tcPr>
          <w:p w:rsidR="005C1E33" w:rsidRDefault="00B51F4E" w:rsidP="0082334C">
            <w:pPr>
              <w:contextualSpacing/>
            </w:pPr>
            <w:r w:rsidRPr="00B51F4E">
              <w:t>94EB81BC58ADB976F21344D3EB273C9EB833AFBCADD121EB2AD38F1EF07A1F85</w:t>
            </w:r>
          </w:p>
        </w:tc>
      </w:tr>
      <w:tr w:rsidR="005C1E33" w:rsidTr="008C2FC4">
        <w:trPr>
          <w:trHeight w:val="278"/>
        </w:trPr>
        <w:tc>
          <w:tcPr>
            <w:tcW w:w="1638" w:type="dxa"/>
          </w:tcPr>
          <w:p w:rsidR="005C1E33" w:rsidRDefault="005C1E33" w:rsidP="0082334C">
            <w:pPr>
              <w:contextualSpacing/>
            </w:pPr>
            <w:r>
              <w:t>File Type:</w:t>
            </w:r>
          </w:p>
        </w:tc>
        <w:tc>
          <w:tcPr>
            <w:tcW w:w="7200" w:type="dxa"/>
          </w:tcPr>
          <w:p w:rsidR="005C1E33" w:rsidRDefault="002276F0" w:rsidP="0082334C">
            <w:pPr>
              <w:contextualSpacing/>
            </w:pPr>
            <w:r>
              <w:t>32-bit DLL</w:t>
            </w:r>
          </w:p>
        </w:tc>
      </w:tr>
    </w:tbl>
    <w:p w:rsidR="00EB3A7C" w:rsidRDefault="00EB3A7C" w:rsidP="00437F26">
      <w:pPr>
        <w:spacing w:after="200"/>
      </w:pPr>
    </w:p>
    <w:p w:rsidR="00EB3A7C" w:rsidRDefault="00EB3A7C" w:rsidP="00437F26">
      <w:pPr>
        <w:spacing w:after="200"/>
      </w:pPr>
    </w:p>
    <w:p w:rsidR="00EB3A7C" w:rsidRDefault="00EB3A7C" w:rsidP="00437F26">
      <w:pPr>
        <w:spacing w:after="200"/>
      </w:pPr>
    </w:p>
    <w:p w:rsidR="00EB3A7C" w:rsidRDefault="00EB3A7C" w:rsidP="00437F26">
      <w:pPr>
        <w:spacing w:after="200"/>
      </w:pPr>
    </w:p>
    <w:p w:rsidR="005C1E33" w:rsidRDefault="005C1E33"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1F0F17" w:rsidRDefault="001F0F17" w:rsidP="00437F26">
      <w:pPr>
        <w:spacing w:after="200"/>
      </w:pPr>
    </w:p>
    <w:p w:rsidR="006076DC" w:rsidRDefault="006076DC" w:rsidP="00437F26">
      <w:pPr>
        <w:spacing w:after="200"/>
      </w:pPr>
    </w:p>
    <w:p w:rsidR="006076DC" w:rsidRDefault="006076DC" w:rsidP="00437F26">
      <w:pPr>
        <w:spacing w:after="200"/>
      </w:pPr>
    </w:p>
    <w:p w:rsidR="005C1E33" w:rsidRDefault="005C1E33" w:rsidP="00437F26">
      <w:pPr>
        <w:spacing w:after="200"/>
      </w:pPr>
    </w:p>
    <w:p w:rsidR="00EB3A7C" w:rsidRPr="00F87BC9" w:rsidRDefault="00B6675B" w:rsidP="00F87BC9">
      <w:pPr>
        <w:jc w:val="center"/>
        <w:rPr>
          <w:noProof/>
          <w:sz w:val="72"/>
          <w:szCs w:val="72"/>
        </w:rPr>
      </w:pPr>
      <w:r>
        <w:rPr>
          <w:noProof/>
          <w:sz w:val="72"/>
          <w:szCs w:val="72"/>
        </w:rPr>
        <w:t>End Analysis</w:t>
      </w:r>
    </w:p>
    <w:p w:rsidR="00767B88" w:rsidRDefault="00767B88"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FE1FC5" w:rsidRPr="00D73E35" w:rsidRDefault="00FE1FC5" w:rsidP="007A18FA"/>
    <w:sectPr w:rsidR="00FE1FC5" w:rsidRPr="00D73E35">
      <w:headerReference w:type="default" r:id="rId30"/>
      <w:footerReference w:type="default" r:id="rId31"/>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3969" w:rsidRDefault="00333969">
      <w:pPr>
        <w:spacing w:before="0" w:after="0" w:line="240" w:lineRule="auto"/>
      </w:pPr>
      <w:r>
        <w:separator/>
      </w:r>
    </w:p>
  </w:endnote>
  <w:endnote w:type="continuationSeparator" w:id="0">
    <w:p w:rsidR="00333969" w:rsidRDefault="003339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Footer with Page border"/>
    </w:tblPr>
    <w:tblGrid>
      <w:gridCol w:w="5155"/>
      <w:gridCol w:w="5155"/>
    </w:tblGrid>
    <w:tr w:rsidR="003D2D69">
      <w:tc>
        <w:tcPr>
          <w:tcW w:w="5148" w:type="dxa"/>
          <w:tcMar>
            <w:left w:w="115" w:type="dxa"/>
            <w:right w:w="115" w:type="dxa"/>
          </w:tcMar>
          <w:vAlign w:val="bottom"/>
        </w:tcPr>
        <w:p w:rsidR="003D2D69" w:rsidRDefault="003D2D69">
          <w:pPr>
            <w:pStyle w:val="NoSpacing"/>
          </w:pPr>
        </w:p>
      </w:tc>
      <w:tc>
        <w:tcPr>
          <w:tcW w:w="5148" w:type="dxa"/>
          <w:tcMar>
            <w:left w:w="115" w:type="dxa"/>
            <w:right w:w="115" w:type="dxa"/>
          </w:tcMar>
          <w:vAlign w:val="bottom"/>
        </w:tcPr>
        <w:p w:rsidR="003D2D69" w:rsidRDefault="003D2D69">
          <w:pPr>
            <w:pStyle w:val="NoSpacing"/>
            <w:rPr>
              <w:rFonts w:asciiTheme="majorHAnsi" w:hAnsiTheme="majorHAnsi"/>
              <w:sz w:val="20"/>
            </w:rPr>
          </w:pPr>
        </w:p>
      </w:tc>
    </w:tr>
  </w:tbl>
  <w:p w:rsidR="003D2D69" w:rsidRDefault="003D2D69">
    <w:pPr>
      <w:pStyle w:val="NoSpac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3969" w:rsidRDefault="00333969">
      <w:pPr>
        <w:spacing w:before="0" w:after="0" w:line="240" w:lineRule="auto"/>
      </w:pPr>
      <w:r>
        <w:separator/>
      </w:r>
    </w:p>
  </w:footnote>
  <w:footnote w:type="continuationSeparator" w:id="0">
    <w:p w:rsidR="00333969" w:rsidRDefault="0033396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Heade borderr with Logo and Page number."/>
    </w:tblPr>
    <w:tblGrid>
      <w:gridCol w:w="5155"/>
      <w:gridCol w:w="5155"/>
    </w:tblGrid>
    <w:tr w:rsidR="003D2D69">
      <w:sdt>
        <w:sdtPr>
          <w:rPr>
            <w:noProof/>
          </w:rPr>
          <w:alias w:val="Click icon to replace logo"/>
          <w:tag w:val="Click icon to replace logo"/>
          <w:id w:val="1119261312"/>
          <w:picture/>
        </w:sdtPr>
        <w:sdtEndPr/>
        <w:sdtContent>
          <w:tc>
            <w:tcPr>
              <w:tcW w:w="5148" w:type="dxa"/>
              <w:tcMar>
                <w:left w:w="115" w:type="dxa"/>
                <w:right w:w="115" w:type="dxa"/>
              </w:tcMar>
              <w:vAlign w:val="bottom"/>
            </w:tcPr>
            <w:p w:rsidR="003D2D69" w:rsidRDefault="003D2D69">
              <w:pPr>
                <w:pStyle w:val="NoSpacing"/>
                <w:spacing w:after="80"/>
              </w:pPr>
              <w:r>
                <w:rPr>
                  <w:noProof/>
                </w:rPr>
                <w:drawing>
                  <wp:inline distT="0" distB="0" distL="0" distR="0">
                    <wp:extent cx="814789" cy="404679"/>
                    <wp:effectExtent l="0" t="0" r="0" b="0"/>
                    <wp:docPr id="16"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4789" cy="404679"/>
                            </a:xfrm>
                            <a:prstGeom prst="rect">
                              <a:avLst/>
                            </a:prstGeom>
                            <a:noFill/>
                            <a:ln>
                              <a:noFill/>
                            </a:ln>
                            <a:extLst>
                              <a:ext uri="{53640926-AAD7-44D8-BBD7-CCE9431645EC}">
                                <a14:shadowObscured xmlns:a14="http://schemas.microsoft.com/office/drawing/2010/main"/>
                              </a:ext>
                            </a:extLst>
                          </pic:spPr>
                        </pic:pic>
                      </a:graphicData>
                    </a:graphic>
                  </wp:inline>
                </w:drawing>
              </w:r>
            </w:p>
          </w:tc>
        </w:sdtContent>
      </w:sdt>
      <w:tc>
        <w:tcPr>
          <w:tcW w:w="5148" w:type="dxa"/>
          <w:tcMar>
            <w:left w:w="115" w:type="dxa"/>
            <w:right w:w="115" w:type="dxa"/>
          </w:tcMar>
          <w:vAlign w:val="bottom"/>
        </w:tcPr>
        <w:p w:rsidR="003D2D69" w:rsidRDefault="00333969">
          <w:pPr>
            <w:pStyle w:val="ReportName"/>
          </w:pPr>
          <w:sdt>
            <w:sdtPr>
              <w:alias w:val="Report Title"/>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3D2D69">
                <w:t>Malware Analysis Report</w:t>
              </w:r>
            </w:sdtContent>
          </w:sdt>
          <w:r w:rsidR="003D2D69">
            <w:t xml:space="preserve"> | </w:t>
          </w:r>
          <w:r w:rsidR="003D2D69">
            <w:rPr>
              <w:rStyle w:val="PageNumber"/>
              <w:color w:val="F95F56" w:themeColor="accent1" w:themeTint="BF"/>
            </w:rPr>
            <w:fldChar w:fldCharType="begin"/>
          </w:r>
          <w:r w:rsidR="003D2D69">
            <w:rPr>
              <w:rStyle w:val="PageNumber"/>
              <w:color w:val="F95F56" w:themeColor="accent1" w:themeTint="BF"/>
            </w:rPr>
            <w:instrText xml:space="preserve"> PAGE  \* Arabic  \* MERGEFORMAT </w:instrText>
          </w:r>
          <w:r w:rsidR="003D2D69">
            <w:rPr>
              <w:rStyle w:val="PageNumber"/>
              <w:color w:val="F95F56" w:themeColor="accent1" w:themeTint="BF"/>
            </w:rPr>
            <w:fldChar w:fldCharType="separate"/>
          </w:r>
          <w:r w:rsidR="005C5053">
            <w:rPr>
              <w:rStyle w:val="PageNumber"/>
              <w:noProof/>
              <w:color w:val="F95F56" w:themeColor="accent1" w:themeTint="BF"/>
            </w:rPr>
            <w:t>4</w:t>
          </w:r>
          <w:r w:rsidR="003D2D69">
            <w:rPr>
              <w:rStyle w:val="PageNumber"/>
              <w:color w:val="F95F56" w:themeColor="accent1" w:themeTint="BF"/>
            </w:rPr>
            <w:fldChar w:fldCharType="end"/>
          </w:r>
        </w:p>
      </w:tc>
    </w:tr>
  </w:tbl>
  <w:p w:rsidR="003D2D69" w:rsidRDefault="003D2D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0DE878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8C1BA7"/>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01A66"/>
    <w:multiLevelType w:val="hybridMultilevel"/>
    <w:tmpl w:val="D624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80883"/>
    <w:multiLevelType w:val="hybridMultilevel"/>
    <w:tmpl w:val="6200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873EAB"/>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3715B9"/>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830E62"/>
    <w:multiLevelType w:val="hybridMultilevel"/>
    <w:tmpl w:val="8E6AE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96C6D"/>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DF1C42"/>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E4558"/>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608D2"/>
    <w:multiLevelType w:val="hybridMultilevel"/>
    <w:tmpl w:val="C1F45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96335A"/>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9B5CCF"/>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933341"/>
    <w:multiLevelType w:val="hybridMultilevel"/>
    <w:tmpl w:val="2862A23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F369CB"/>
    <w:multiLevelType w:val="hybridMultilevel"/>
    <w:tmpl w:val="6FC07668"/>
    <w:lvl w:ilvl="0" w:tplc="F4A86E0A">
      <w:start w:val="1"/>
      <w:numFmt w:val="bullet"/>
      <w:pStyle w:val="ListBullet"/>
      <w:lvlText w:val=""/>
      <w:lvlJc w:val="left"/>
      <w:pPr>
        <w:ind w:left="576" w:hanging="432"/>
      </w:pPr>
      <w:rPr>
        <w:rFonts w:ascii="Wingdings 3" w:hAnsi="Wingdings 3" w:hint="default"/>
        <w:color w:val="F72B1E"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B1D94"/>
    <w:multiLevelType w:val="hybridMultilevel"/>
    <w:tmpl w:val="EE720F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D326527"/>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461C17"/>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34332A1"/>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F5307B"/>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816B15"/>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400A4D"/>
    <w:multiLevelType w:val="hybridMultilevel"/>
    <w:tmpl w:val="BAACD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C227445"/>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9428A"/>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E3B72"/>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92621E"/>
    <w:multiLevelType w:val="hybridMultilevel"/>
    <w:tmpl w:val="D7961F0E"/>
    <w:lvl w:ilvl="0" w:tplc="28D4CCA2">
      <w:numFmt w:val="bullet"/>
      <w:lvlText w:val="-"/>
      <w:lvlJc w:val="left"/>
      <w:pPr>
        <w:ind w:left="720" w:hanging="360"/>
      </w:pPr>
      <w:rPr>
        <w:rFonts w:ascii="Mistral" w:eastAsiaTheme="minorHAnsi" w:hAnsi="Mistr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1471E"/>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16D51C8"/>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671ED6"/>
    <w:multiLevelType w:val="hybridMultilevel"/>
    <w:tmpl w:val="3B28D0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B8A5710"/>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784446"/>
    <w:multiLevelType w:val="hybridMultilevel"/>
    <w:tmpl w:val="CA025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0F1982"/>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3D6BE9"/>
    <w:multiLevelType w:val="hybridMultilevel"/>
    <w:tmpl w:val="4EA0ADD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7"/>
  </w:num>
  <w:num w:numId="2">
    <w:abstractNumId w:val="16"/>
  </w:num>
  <w:num w:numId="3">
    <w:abstractNumId w:val="1"/>
  </w:num>
  <w:num w:numId="4">
    <w:abstractNumId w:val="0"/>
  </w:num>
  <w:num w:numId="5">
    <w:abstractNumId w:val="11"/>
  </w:num>
  <w:num w:numId="6">
    <w:abstractNumId w:val="4"/>
  </w:num>
  <w:num w:numId="7">
    <w:abstractNumId w:val="32"/>
  </w:num>
  <w:num w:numId="8">
    <w:abstractNumId w:val="13"/>
  </w:num>
  <w:num w:numId="9">
    <w:abstractNumId w:val="2"/>
  </w:num>
  <w:num w:numId="10">
    <w:abstractNumId w:val="6"/>
  </w:num>
  <w:num w:numId="11">
    <w:abstractNumId w:val="3"/>
  </w:num>
  <w:num w:numId="12">
    <w:abstractNumId w:val="10"/>
  </w:num>
  <w:num w:numId="13">
    <w:abstractNumId w:val="33"/>
  </w:num>
  <w:num w:numId="14">
    <w:abstractNumId w:val="26"/>
  </w:num>
  <w:num w:numId="15">
    <w:abstractNumId w:val="22"/>
  </w:num>
  <w:num w:numId="16">
    <w:abstractNumId w:val="29"/>
  </w:num>
  <w:num w:numId="17">
    <w:abstractNumId w:val="9"/>
  </w:num>
  <w:num w:numId="18">
    <w:abstractNumId w:val="24"/>
  </w:num>
  <w:num w:numId="19">
    <w:abstractNumId w:val="18"/>
  </w:num>
  <w:num w:numId="20">
    <w:abstractNumId w:val="20"/>
  </w:num>
  <w:num w:numId="21">
    <w:abstractNumId w:val="31"/>
  </w:num>
  <w:num w:numId="22">
    <w:abstractNumId w:val="19"/>
  </w:num>
  <w:num w:numId="23">
    <w:abstractNumId w:val="28"/>
  </w:num>
  <w:num w:numId="24">
    <w:abstractNumId w:val="5"/>
  </w:num>
  <w:num w:numId="25">
    <w:abstractNumId w:val="14"/>
  </w:num>
  <w:num w:numId="26">
    <w:abstractNumId w:val="8"/>
  </w:num>
  <w:num w:numId="27">
    <w:abstractNumId w:val="21"/>
  </w:num>
  <w:num w:numId="28">
    <w:abstractNumId w:val="23"/>
  </w:num>
  <w:num w:numId="29">
    <w:abstractNumId w:val="25"/>
  </w:num>
  <w:num w:numId="30">
    <w:abstractNumId w:val="15"/>
  </w:num>
  <w:num w:numId="31">
    <w:abstractNumId w:val="12"/>
  </w:num>
  <w:num w:numId="32">
    <w:abstractNumId w:val="30"/>
  </w:num>
  <w:num w:numId="33">
    <w:abstractNumId w:val="17"/>
  </w:num>
  <w:num w:numId="34">
    <w:abstractNumId w:val="34"/>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3E1"/>
    <w:rsid w:val="00001C0A"/>
    <w:rsid w:val="000020DE"/>
    <w:rsid w:val="0000782C"/>
    <w:rsid w:val="000133E8"/>
    <w:rsid w:val="0001509A"/>
    <w:rsid w:val="00020CCB"/>
    <w:rsid w:val="00021818"/>
    <w:rsid w:val="00022D18"/>
    <w:rsid w:val="00024021"/>
    <w:rsid w:val="00025575"/>
    <w:rsid w:val="00037183"/>
    <w:rsid w:val="00043681"/>
    <w:rsid w:val="00052617"/>
    <w:rsid w:val="00052CF1"/>
    <w:rsid w:val="00054076"/>
    <w:rsid w:val="000577E5"/>
    <w:rsid w:val="0006478B"/>
    <w:rsid w:val="00066C83"/>
    <w:rsid w:val="00067E02"/>
    <w:rsid w:val="00072C2C"/>
    <w:rsid w:val="0007424C"/>
    <w:rsid w:val="0007655D"/>
    <w:rsid w:val="00076C8E"/>
    <w:rsid w:val="000809BB"/>
    <w:rsid w:val="00081442"/>
    <w:rsid w:val="0008509A"/>
    <w:rsid w:val="00087434"/>
    <w:rsid w:val="00090686"/>
    <w:rsid w:val="00092E4E"/>
    <w:rsid w:val="000A51AD"/>
    <w:rsid w:val="000A745B"/>
    <w:rsid w:val="000B3731"/>
    <w:rsid w:val="000B3750"/>
    <w:rsid w:val="000C1C07"/>
    <w:rsid w:val="000C3406"/>
    <w:rsid w:val="000C3811"/>
    <w:rsid w:val="000C6530"/>
    <w:rsid w:val="000D6791"/>
    <w:rsid w:val="000E0836"/>
    <w:rsid w:val="000E16A9"/>
    <w:rsid w:val="000E3074"/>
    <w:rsid w:val="000E5F62"/>
    <w:rsid w:val="000F0797"/>
    <w:rsid w:val="000F33A9"/>
    <w:rsid w:val="000F479D"/>
    <w:rsid w:val="000F58E5"/>
    <w:rsid w:val="000F6396"/>
    <w:rsid w:val="001005FD"/>
    <w:rsid w:val="0010613A"/>
    <w:rsid w:val="0010666E"/>
    <w:rsid w:val="00106887"/>
    <w:rsid w:val="0011396C"/>
    <w:rsid w:val="001172D7"/>
    <w:rsid w:val="0012166A"/>
    <w:rsid w:val="0012269E"/>
    <w:rsid w:val="00122D60"/>
    <w:rsid w:val="00123614"/>
    <w:rsid w:val="00124BBF"/>
    <w:rsid w:val="0012675F"/>
    <w:rsid w:val="001306DE"/>
    <w:rsid w:val="00131B06"/>
    <w:rsid w:val="00135291"/>
    <w:rsid w:val="0013630C"/>
    <w:rsid w:val="001368AC"/>
    <w:rsid w:val="00141F53"/>
    <w:rsid w:val="00143252"/>
    <w:rsid w:val="001478FA"/>
    <w:rsid w:val="00151FCF"/>
    <w:rsid w:val="0015339F"/>
    <w:rsid w:val="001541BE"/>
    <w:rsid w:val="00154FB5"/>
    <w:rsid w:val="00154FC2"/>
    <w:rsid w:val="00155EDA"/>
    <w:rsid w:val="00160C26"/>
    <w:rsid w:val="0016565D"/>
    <w:rsid w:val="00170945"/>
    <w:rsid w:val="0017417D"/>
    <w:rsid w:val="001762C8"/>
    <w:rsid w:val="0017714D"/>
    <w:rsid w:val="00177397"/>
    <w:rsid w:val="00185930"/>
    <w:rsid w:val="00186548"/>
    <w:rsid w:val="00186D56"/>
    <w:rsid w:val="00190377"/>
    <w:rsid w:val="00193531"/>
    <w:rsid w:val="001A0ECC"/>
    <w:rsid w:val="001A1B20"/>
    <w:rsid w:val="001A7664"/>
    <w:rsid w:val="001B3B36"/>
    <w:rsid w:val="001B5B4F"/>
    <w:rsid w:val="001B7444"/>
    <w:rsid w:val="001C411A"/>
    <w:rsid w:val="001C695C"/>
    <w:rsid w:val="001D5346"/>
    <w:rsid w:val="001D5517"/>
    <w:rsid w:val="001E01B9"/>
    <w:rsid w:val="001E333A"/>
    <w:rsid w:val="001E4727"/>
    <w:rsid w:val="001E648D"/>
    <w:rsid w:val="001F0A3C"/>
    <w:rsid w:val="001F0F17"/>
    <w:rsid w:val="0020032B"/>
    <w:rsid w:val="00204FE2"/>
    <w:rsid w:val="0020572D"/>
    <w:rsid w:val="0021214A"/>
    <w:rsid w:val="00213C9A"/>
    <w:rsid w:val="00216A12"/>
    <w:rsid w:val="00220015"/>
    <w:rsid w:val="0022058B"/>
    <w:rsid w:val="00220DA6"/>
    <w:rsid w:val="00221D13"/>
    <w:rsid w:val="002225FC"/>
    <w:rsid w:val="00222D0F"/>
    <w:rsid w:val="00222F0D"/>
    <w:rsid w:val="00223AB2"/>
    <w:rsid w:val="002276F0"/>
    <w:rsid w:val="00227CFB"/>
    <w:rsid w:val="00235F06"/>
    <w:rsid w:val="00237E53"/>
    <w:rsid w:val="00237F3D"/>
    <w:rsid w:val="00253130"/>
    <w:rsid w:val="0026238F"/>
    <w:rsid w:val="00264B9F"/>
    <w:rsid w:val="00266E66"/>
    <w:rsid w:val="00271331"/>
    <w:rsid w:val="0027765F"/>
    <w:rsid w:val="00277FCB"/>
    <w:rsid w:val="0028397F"/>
    <w:rsid w:val="002840EF"/>
    <w:rsid w:val="00295984"/>
    <w:rsid w:val="002A15B1"/>
    <w:rsid w:val="002A3955"/>
    <w:rsid w:val="002A521A"/>
    <w:rsid w:val="002A70F4"/>
    <w:rsid w:val="002B2DE1"/>
    <w:rsid w:val="002B5C0B"/>
    <w:rsid w:val="002B687F"/>
    <w:rsid w:val="002C1D77"/>
    <w:rsid w:val="002D14C1"/>
    <w:rsid w:val="002D6154"/>
    <w:rsid w:val="002E4776"/>
    <w:rsid w:val="002E5A9D"/>
    <w:rsid w:val="002F4764"/>
    <w:rsid w:val="002F6BC4"/>
    <w:rsid w:val="00303A86"/>
    <w:rsid w:val="003049F5"/>
    <w:rsid w:val="003076BC"/>
    <w:rsid w:val="00310757"/>
    <w:rsid w:val="003162F6"/>
    <w:rsid w:val="00316C37"/>
    <w:rsid w:val="003231F8"/>
    <w:rsid w:val="00332353"/>
    <w:rsid w:val="00333969"/>
    <w:rsid w:val="00334005"/>
    <w:rsid w:val="003352D7"/>
    <w:rsid w:val="00340DF3"/>
    <w:rsid w:val="00341695"/>
    <w:rsid w:val="00341D3D"/>
    <w:rsid w:val="003425AA"/>
    <w:rsid w:val="00343E16"/>
    <w:rsid w:val="00347597"/>
    <w:rsid w:val="00347A83"/>
    <w:rsid w:val="00352169"/>
    <w:rsid w:val="00354440"/>
    <w:rsid w:val="00360E47"/>
    <w:rsid w:val="00362122"/>
    <w:rsid w:val="003706D5"/>
    <w:rsid w:val="00375745"/>
    <w:rsid w:val="00383227"/>
    <w:rsid w:val="003837AC"/>
    <w:rsid w:val="00385C3B"/>
    <w:rsid w:val="0039359E"/>
    <w:rsid w:val="003949CE"/>
    <w:rsid w:val="00396479"/>
    <w:rsid w:val="00396E9B"/>
    <w:rsid w:val="00397770"/>
    <w:rsid w:val="003A3E79"/>
    <w:rsid w:val="003A42E1"/>
    <w:rsid w:val="003A5E3F"/>
    <w:rsid w:val="003A60F3"/>
    <w:rsid w:val="003A6EB6"/>
    <w:rsid w:val="003A7C23"/>
    <w:rsid w:val="003B046D"/>
    <w:rsid w:val="003B2BBA"/>
    <w:rsid w:val="003B3587"/>
    <w:rsid w:val="003B3898"/>
    <w:rsid w:val="003B3EBB"/>
    <w:rsid w:val="003B59D5"/>
    <w:rsid w:val="003B7C76"/>
    <w:rsid w:val="003C2FA8"/>
    <w:rsid w:val="003C434B"/>
    <w:rsid w:val="003C4B8B"/>
    <w:rsid w:val="003D2AD0"/>
    <w:rsid w:val="003D2D69"/>
    <w:rsid w:val="003D519F"/>
    <w:rsid w:val="003D6554"/>
    <w:rsid w:val="003E242D"/>
    <w:rsid w:val="003E2AC6"/>
    <w:rsid w:val="003E6527"/>
    <w:rsid w:val="003F4E68"/>
    <w:rsid w:val="003F6367"/>
    <w:rsid w:val="00401AAC"/>
    <w:rsid w:val="004039F3"/>
    <w:rsid w:val="004045CC"/>
    <w:rsid w:val="00406C3C"/>
    <w:rsid w:val="00410717"/>
    <w:rsid w:val="00412E7F"/>
    <w:rsid w:val="00413B0F"/>
    <w:rsid w:val="004144AB"/>
    <w:rsid w:val="00421184"/>
    <w:rsid w:val="00421263"/>
    <w:rsid w:val="00423E85"/>
    <w:rsid w:val="00426FA8"/>
    <w:rsid w:val="00430C87"/>
    <w:rsid w:val="00432BAB"/>
    <w:rsid w:val="00437F26"/>
    <w:rsid w:val="00440110"/>
    <w:rsid w:val="004413D0"/>
    <w:rsid w:val="004437BE"/>
    <w:rsid w:val="0045154C"/>
    <w:rsid w:val="00455D89"/>
    <w:rsid w:val="00457B49"/>
    <w:rsid w:val="00461AB1"/>
    <w:rsid w:val="004634DB"/>
    <w:rsid w:val="004637BE"/>
    <w:rsid w:val="004652D9"/>
    <w:rsid w:val="00465E71"/>
    <w:rsid w:val="00470D5E"/>
    <w:rsid w:val="00472CC0"/>
    <w:rsid w:val="004735F7"/>
    <w:rsid w:val="00475D07"/>
    <w:rsid w:val="00482569"/>
    <w:rsid w:val="00483FE1"/>
    <w:rsid w:val="00484302"/>
    <w:rsid w:val="004919D4"/>
    <w:rsid w:val="00492CEC"/>
    <w:rsid w:val="004958F1"/>
    <w:rsid w:val="00497E58"/>
    <w:rsid w:val="004A0C80"/>
    <w:rsid w:val="004A193C"/>
    <w:rsid w:val="004A2378"/>
    <w:rsid w:val="004A444A"/>
    <w:rsid w:val="004B34EA"/>
    <w:rsid w:val="004C090A"/>
    <w:rsid w:val="004C7439"/>
    <w:rsid w:val="004D02F4"/>
    <w:rsid w:val="004D1AAA"/>
    <w:rsid w:val="004D2587"/>
    <w:rsid w:val="004D5334"/>
    <w:rsid w:val="004D54F5"/>
    <w:rsid w:val="004D58AA"/>
    <w:rsid w:val="004D635D"/>
    <w:rsid w:val="004E09ED"/>
    <w:rsid w:val="004E1592"/>
    <w:rsid w:val="004E6919"/>
    <w:rsid w:val="004E6FDC"/>
    <w:rsid w:val="004F00EA"/>
    <w:rsid w:val="004F0F3D"/>
    <w:rsid w:val="004F56EA"/>
    <w:rsid w:val="005024D1"/>
    <w:rsid w:val="00503295"/>
    <w:rsid w:val="005048B2"/>
    <w:rsid w:val="00507D07"/>
    <w:rsid w:val="00510442"/>
    <w:rsid w:val="005110DF"/>
    <w:rsid w:val="00516BE0"/>
    <w:rsid w:val="00516E8D"/>
    <w:rsid w:val="00516F4F"/>
    <w:rsid w:val="005201A3"/>
    <w:rsid w:val="00522B32"/>
    <w:rsid w:val="00522FDE"/>
    <w:rsid w:val="0052625D"/>
    <w:rsid w:val="005276B6"/>
    <w:rsid w:val="00531C3B"/>
    <w:rsid w:val="00531E51"/>
    <w:rsid w:val="005320CC"/>
    <w:rsid w:val="00533CB1"/>
    <w:rsid w:val="005340B5"/>
    <w:rsid w:val="00536053"/>
    <w:rsid w:val="00536F99"/>
    <w:rsid w:val="00537244"/>
    <w:rsid w:val="00541DFE"/>
    <w:rsid w:val="0054691D"/>
    <w:rsid w:val="0055242B"/>
    <w:rsid w:val="00552E49"/>
    <w:rsid w:val="00555274"/>
    <w:rsid w:val="005604F7"/>
    <w:rsid w:val="005671E0"/>
    <w:rsid w:val="00571133"/>
    <w:rsid w:val="00572FC0"/>
    <w:rsid w:val="00574EC1"/>
    <w:rsid w:val="005751A3"/>
    <w:rsid w:val="00576669"/>
    <w:rsid w:val="00577585"/>
    <w:rsid w:val="0058121C"/>
    <w:rsid w:val="005828A9"/>
    <w:rsid w:val="00586759"/>
    <w:rsid w:val="00590E39"/>
    <w:rsid w:val="00591B26"/>
    <w:rsid w:val="005A1818"/>
    <w:rsid w:val="005A2804"/>
    <w:rsid w:val="005B669D"/>
    <w:rsid w:val="005B68B5"/>
    <w:rsid w:val="005C1E33"/>
    <w:rsid w:val="005C5053"/>
    <w:rsid w:val="005C5FC6"/>
    <w:rsid w:val="005D100E"/>
    <w:rsid w:val="005E08B2"/>
    <w:rsid w:val="005E1C45"/>
    <w:rsid w:val="005E2D43"/>
    <w:rsid w:val="005F3094"/>
    <w:rsid w:val="005F3680"/>
    <w:rsid w:val="005F761A"/>
    <w:rsid w:val="0060600F"/>
    <w:rsid w:val="00607475"/>
    <w:rsid w:val="006076DC"/>
    <w:rsid w:val="00617E87"/>
    <w:rsid w:val="006237F2"/>
    <w:rsid w:val="0062391B"/>
    <w:rsid w:val="00626488"/>
    <w:rsid w:val="0063086A"/>
    <w:rsid w:val="0063202E"/>
    <w:rsid w:val="00634DD5"/>
    <w:rsid w:val="00640D20"/>
    <w:rsid w:val="00641D2C"/>
    <w:rsid w:val="0064452E"/>
    <w:rsid w:val="00645800"/>
    <w:rsid w:val="006501B8"/>
    <w:rsid w:val="006508B7"/>
    <w:rsid w:val="006515E5"/>
    <w:rsid w:val="00652A66"/>
    <w:rsid w:val="00656603"/>
    <w:rsid w:val="00662B4F"/>
    <w:rsid w:val="006630B4"/>
    <w:rsid w:val="0066728C"/>
    <w:rsid w:val="00670C01"/>
    <w:rsid w:val="00680C9A"/>
    <w:rsid w:val="00681AC5"/>
    <w:rsid w:val="00691695"/>
    <w:rsid w:val="00691740"/>
    <w:rsid w:val="006936DF"/>
    <w:rsid w:val="00697218"/>
    <w:rsid w:val="006A1A53"/>
    <w:rsid w:val="006A2680"/>
    <w:rsid w:val="006A6A67"/>
    <w:rsid w:val="006B2EF6"/>
    <w:rsid w:val="006B416D"/>
    <w:rsid w:val="006B5D8E"/>
    <w:rsid w:val="006B69FD"/>
    <w:rsid w:val="006C0406"/>
    <w:rsid w:val="006C3FB3"/>
    <w:rsid w:val="006C5402"/>
    <w:rsid w:val="006C5B58"/>
    <w:rsid w:val="006C5D5F"/>
    <w:rsid w:val="006C6480"/>
    <w:rsid w:val="006D12C5"/>
    <w:rsid w:val="006D1A7F"/>
    <w:rsid w:val="006E2240"/>
    <w:rsid w:val="006F0828"/>
    <w:rsid w:val="006F0869"/>
    <w:rsid w:val="006F0B8F"/>
    <w:rsid w:val="006F7424"/>
    <w:rsid w:val="0070203A"/>
    <w:rsid w:val="00704A67"/>
    <w:rsid w:val="00707966"/>
    <w:rsid w:val="00713566"/>
    <w:rsid w:val="0071543D"/>
    <w:rsid w:val="00715D6A"/>
    <w:rsid w:val="007161C2"/>
    <w:rsid w:val="0072354B"/>
    <w:rsid w:val="00724931"/>
    <w:rsid w:val="00726A07"/>
    <w:rsid w:val="00732250"/>
    <w:rsid w:val="00732C0D"/>
    <w:rsid w:val="0073459C"/>
    <w:rsid w:val="007346BC"/>
    <w:rsid w:val="00737148"/>
    <w:rsid w:val="00747651"/>
    <w:rsid w:val="00747B1F"/>
    <w:rsid w:val="00750348"/>
    <w:rsid w:val="00750BF7"/>
    <w:rsid w:val="00751614"/>
    <w:rsid w:val="00751656"/>
    <w:rsid w:val="00752333"/>
    <w:rsid w:val="00756176"/>
    <w:rsid w:val="007628CE"/>
    <w:rsid w:val="007668F4"/>
    <w:rsid w:val="00767B88"/>
    <w:rsid w:val="0077041F"/>
    <w:rsid w:val="00770E62"/>
    <w:rsid w:val="00772541"/>
    <w:rsid w:val="00774424"/>
    <w:rsid w:val="007746FE"/>
    <w:rsid w:val="00775909"/>
    <w:rsid w:val="007827B0"/>
    <w:rsid w:val="0078493E"/>
    <w:rsid w:val="0079076F"/>
    <w:rsid w:val="00793228"/>
    <w:rsid w:val="00796CD1"/>
    <w:rsid w:val="00797367"/>
    <w:rsid w:val="007A18FA"/>
    <w:rsid w:val="007A4F8F"/>
    <w:rsid w:val="007C3FFE"/>
    <w:rsid w:val="007C47ED"/>
    <w:rsid w:val="007C4F7C"/>
    <w:rsid w:val="007D3C98"/>
    <w:rsid w:val="007E0537"/>
    <w:rsid w:val="007E0F6E"/>
    <w:rsid w:val="007E5453"/>
    <w:rsid w:val="007E6087"/>
    <w:rsid w:val="007E610C"/>
    <w:rsid w:val="007F0AF6"/>
    <w:rsid w:val="007F3F18"/>
    <w:rsid w:val="007F5248"/>
    <w:rsid w:val="008010FC"/>
    <w:rsid w:val="00801B0D"/>
    <w:rsid w:val="008048DD"/>
    <w:rsid w:val="00825B7A"/>
    <w:rsid w:val="00827C4E"/>
    <w:rsid w:val="00831F9B"/>
    <w:rsid w:val="008350ED"/>
    <w:rsid w:val="008422B2"/>
    <w:rsid w:val="00844ED3"/>
    <w:rsid w:val="0084510F"/>
    <w:rsid w:val="00845B57"/>
    <w:rsid w:val="00854D28"/>
    <w:rsid w:val="00855A16"/>
    <w:rsid w:val="00856209"/>
    <w:rsid w:val="008600E8"/>
    <w:rsid w:val="008659F6"/>
    <w:rsid w:val="00865CD8"/>
    <w:rsid w:val="008672BD"/>
    <w:rsid w:val="00876B62"/>
    <w:rsid w:val="00880065"/>
    <w:rsid w:val="008827E8"/>
    <w:rsid w:val="00884AD2"/>
    <w:rsid w:val="0088534D"/>
    <w:rsid w:val="00891C8E"/>
    <w:rsid w:val="008A4158"/>
    <w:rsid w:val="008A76A7"/>
    <w:rsid w:val="008B074F"/>
    <w:rsid w:val="008B0BE8"/>
    <w:rsid w:val="008B16C6"/>
    <w:rsid w:val="008B4DF3"/>
    <w:rsid w:val="008B4F52"/>
    <w:rsid w:val="008B664C"/>
    <w:rsid w:val="008C0A27"/>
    <w:rsid w:val="008C2FC4"/>
    <w:rsid w:val="008C49D5"/>
    <w:rsid w:val="008C6F57"/>
    <w:rsid w:val="008C72EE"/>
    <w:rsid w:val="008C7427"/>
    <w:rsid w:val="008D0BC0"/>
    <w:rsid w:val="008D1E77"/>
    <w:rsid w:val="008D2AB2"/>
    <w:rsid w:val="008D2F06"/>
    <w:rsid w:val="008E1443"/>
    <w:rsid w:val="008E3AAB"/>
    <w:rsid w:val="008E7CDF"/>
    <w:rsid w:val="008F6955"/>
    <w:rsid w:val="008F7DC7"/>
    <w:rsid w:val="00903506"/>
    <w:rsid w:val="00906CC7"/>
    <w:rsid w:val="0090721A"/>
    <w:rsid w:val="00907D38"/>
    <w:rsid w:val="009102E2"/>
    <w:rsid w:val="00911E03"/>
    <w:rsid w:val="00914D2C"/>
    <w:rsid w:val="00915030"/>
    <w:rsid w:val="009203E1"/>
    <w:rsid w:val="00921780"/>
    <w:rsid w:val="00925177"/>
    <w:rsid w:val="009251C3"/>
    <w:rsid w:val="00925B16"/>
    <w:rsid w:val="0093379F"/>
    <w:rsid w:val="009340CB"/>
    <w:rsid w:val="009401F9"/>
    <w:rsid w:val="0094258E"/>
    <w:rsid w:val="00942999"/>
    <w:rsid w:val="0094450F"/>
    <w:rsid w:val="00945C91"/>
    <w:rsid w:val="009547AB"/>
    <w:rsid w:val="0095487F"/>
    <w:rsid w:val="00955B2C"/>
    <w:rsid w:val="00960328"/>
    <w:rsid w:val="0096081F"/>
    <w:rsid w:val="00963210"/>
    <w:rsid w:val="00965695"/>
    <w:rsid w:val="00972916"/>
    <w:rsid w:val="00972DD4"/>
    <w:rsid w:val="00974F2A"/>
    <w:rsid w:val="00975578"/>
    <w:rsid w:val="00975D4B"/>
    <w:rsid w:val="0097710F"/>
    <w:rsid w:val="00982EAB"/>
    <w:rsid w:val="00983DCD"/>
    <w:rsid w:val="009840E9"/>
    <w:rsid w:val="00986273"/>
    <w:rsid w:val="0098676A"/>
    <w:rsid w:val="00994C00"/>
    <w:rsid w:val="009A565F"/>
    <w:rsid w:val="009A5BFE"/>
    <w:rsid w:val="009A69EC"/>
    <w:rsid w:val="009A7350"/>
    <w:rsid w:val="009B0F50"/>
    <w:rsid w:val="009B5700"/>
    <w:rsid w:val="009B698F"/>
    <w:rsid w:val="009C027B"/>
    <w:rsid w:val="009C0314"/>
    <w:rsid w:val="009C0562"/>
    <w:rsid w:val="009C30C7"/>
    <w:rsid w:val="009D0280"/>
    <w:rsid w:val="009D288A"/>
    <w:rsid w:val="009D6B73"/>
    <w:rsid w:val="009D6F30"/>
    <w:rsid w:val="009E2A14"/>
    <w:rsid w:val="009E6B6B"/>
    <w:rsid w:val="009F11AF"/>
    <w:rsid w:val="009F2190"/>
    <w:rsid w:val="009F6BF6"/>
    <w:rsid w:val="009F776C"/>
    <w:rsid w:val="00A04061"/>
    <w:rsid w:val="00A057D5"/>
    <w:rsid w:val="00A05926"/>
    <w:rsid w:val="00A06AA7"/>
    <w:rsid w:val="00A07AF7"/>
    <w:rsid w:val="00A103A1"/>
    <w:rsid w:val="00A3281E"/>
    <w:rsid w:val="00A34D50"/>
    <w:rsid w:val="00A36C2D"/>
    <w:rsid w:val="00A4573C"/>
    <w:rsid w:val="00A458E0"/>
    <w:rsid w:val="00A47BDD"/>
    <w:rsid w:val="00A6300B"/>
    <w:rsid w:val="00A65594"/>
    <w:rsid w:val="00A66149"/>
    <w:rsid w:val="00A67C76"/>
    <w:rsid w:val="00A74992"/>
    <w:rsid w:val="00A7770E"/>
    <w:rsid w:val="00A82D27"/>
    <w:rsid w:val="00A8305B"/>
    <w:rsid w:val="00A83342"/>
    <w:rsid w:val="00A87DE7"/>
    <w:rsid w:val="00A94A8B"/>
    <w:rsid w:val="00A96705"/>
    <w:rsid w:val="00AA1FE9"/>
    <w:rsid w:val="00AA2DD3"/>
    <w:rsid w:val="00AA39C8"/>
    <w:rsid w:val="00AB0628"/>
    <w:rsid w:val="00AB14D8"/>
    <w:rsid w:val="00AB5DE3"/>
    <w:rsid w:val="00AC2055"/>
    <w:rsid w:val="00AC362C"/>
    <w:rsid w:val="00AC576B"/>
    <w:rsid w:val="00AC5E63"/>
    <w:rsid w:val="00AD1F52"/>
    <w:rsid w:val="00AD3D2C"/>
    <w:rsid w:val="00AD42CC"/>
    <w:rsid w:val="00AE49BD"/>
    <w:rsid w:val="00AE6330"/>
    <w:rsid w:val="00AF28F6"/>
    <w:rsid w:val="00AF3E0B"/>
    <w:rsid w:val="00B04BD0"/>
    <w:rsid w:val="00B07836"/>
    <w:rsid w:val="00B11210"/>
    <w:rsid w:val="00B113E8"/>
    <w:rsid w:val="00B1341F"/>
    <w:rsid w:val="00B13B9F"/>
    <w:rsid w:val="00B17761"/>
    <w:rsid w:val="00B224A7"/>
    <w:rsid w:val="00B247E2"/>
    <w:rsid w:val="00B2707A"/>
    <w:rsid w:val="00B33DAF"/>
    <w:rsid w:val="00B357AD"/>
    <w:rsid w:val="00B41856"/>
    <w:rsid w:val="00B42795"/>
    <w:rsid w:val="00B42AE3"/>
    <w:rsid w:val="00B47413"/>
    <w:rsid w:val="00B51B01"/>
    <w:rsid w:val="00B51F4E"/>
    <w:rsid w:val="00B55DDB"/>
    <w:rsid w:val="00B57B62"/>
    <w:rsid w:val="00B57E21"/>
    <w:rsid w:val="00B60681"/>
    <w:rsid w:val="00B61D36"/>
    <w:rsid w:val="00B62AAA"/>
    <w:rsid w:val="00B6675B"/>
    <w:rsid w:val="00B66CF7"/>
    <w:rsid w:val="00B67F51"/>
    <w:rsid w:val="00B75065"/>
    <w:rsid w:val="00B80F1A"/>
    <w:rsid w:val="00B904CD"/>
    <w:rsid w:val="00BA31FE"/>
    <w:rsid w:val="00BA45A2"/>
    <w:rsid w:val="00BA6739"/>
    <w:rsid w:val="00BB1509"/>
    <w:rsid w:val="00BB29CB"/>
    <w:rsid w:val="00BB3D1D"/>
    <w:rsid w:val="00BB69D3"/>
    <w:rsid w:val="00BC1C6E"/>
    <w:rsid w:val="00BC5348"/>
    <w:rsid w:val="00BC5644"/>
    <w:rsid w:val="00BD3226"/>
    <w:rsid w:val="00BE1D6B"/>
    <w:rsid w:val="00BE465D"/>
    <w:rsid w:val="00BF2562"/>
    <w:rsid w:val="00BF5451"/>
    <w:rsid w:val="00BF54F1"/>
    <w:rsid w:val="00C02384"/>
    <w:rsid w:val="00C03931"/>
    <w:rsid w:val="00C07101"/>
    <w:rsid w:val="00C0731D"/>
    <w:rsid w:val="00C1179F"/>
    <w:rsid w:val="00C14BC4"/>
    <w:rsid w:val="00C1692C"/>
    <w:rsid w:val="00C16E23"/>
    <w:rsid w:val="00C21FE4"/>
    <w:rsid w:val="00C2240B"/>
    <w:rsid w:val="00C2378E"/>
    <w:rsid w:val="00C34CDC"/>
    <w:rsid w:val="00C47D32"/>
    <w:rsid w:val="00C5392D"/>
    <w:rsid w:val="00C53BDF"/>
    <w:rsid w:val="00C611FC"/>
    <w:rsid w:val="00C61E2F"/>
    <w:rsid w:val="00C65759"/>
    <w:rsid w:val="00C67CDD"/>
    <w:rsid w:val="00C67F1E"/>
    <w:rsid w:val="00C75342"/>
    <w:rsid w:val="00C75776"/>
    <w:rsid w:val="00C84C87"/>
    <w:rsid w:val="00C95D1F"/>
    <w:rsid w:val="00CA24D1"/>
    <w:rsid w:val="00CA2CF7"/>
    <w:rsid w:val="00CA42A4"/>
    <w:rsid w:val="00CA7FA3"/>
    <w:rsid w:val="00CB12BE"/>
    <w:rsid w:val="00CB52AF"/>
    <w:rsid w:val="00CC0608"/>
    <w:rsid w:val="00CC425C"/>
    <w:rsid w:val="00CC51D2"/>
    <w:rsid w:val="00CC5D64"/>
    <w:rsid w:val="00CC6E6B"/>
    <w:rsid w:val="00CD08A1"/>
    <w:rsid w:val="00CE026A"/>
    <w:rsid w:val="00CE0FFE"/>
    <w:rsid w:val="00CE17C2"/>
    <w:rsid w:val="00CE1CD6"/>
    <w:rsid w:val="00CE7CDF"/>
    <w:rsid w:val="00CF165F"/>
    <w:rsid w:val="00CF4EEB"/>
    <w:rsid w:val="00CF71E9"/>
    <w:rsid w:val="00CF7704"/>
    <w:rsid w:val="00CF7718"/>
    <w:rsid w:val="00D01F2A"/>
    <w:rsid w:val="00D047BF"/>
    <w:rsid w:val="00D14B3B"/>
    <w:rsid w:val="00D15552"/>
    <w:rsid w:val="00D15B96"/>
    <w:rsid w:val="00D238DB"/>
    <w:rsid w:val="00D241B7"/>
    <w:rsid w:val="00D3279D"/>
    <w:rsid w:val="00D40509"/>
    <w:rsid w:val="00D41EB8"/>
    <w:rsid w:val="00D44F92"/>
    <w:rsid w:val="00D45237"/>
    <w:rsid w:val="00D45A28"/>
    <w:rsid w:val="00D4673A"/>
    <w:rsid w:val="00D4706C"/>
    <w:rsid w:val="00D4777F"/>
    <w:rsid w:val="00D50E15"/>
    <w:rsid w:val="00D53F40"/>
    <w:rsid w:val="00D56816"/>
    <w:rsid w:val="00D56E33"/>
    <w:rsid w:val="00D62776"/>
    <w:rsid w:val="00D64F1A"/>
    <w:rsid w:val="00D67F28"/>
    <w:rsid w:val="00D710E7"/>
    <w:rsid w:val="00D73E35"/>
    <w:rsid w:val="00D7430C"/>
    <w:rsid w:val="00D7607E"/>
    <w:rsid w:val="00D778D0"/>
    <w:rsid w:val="00D81AF1"/>
    <w:rsid w:val="00D83C40"/>
    <w:rsid w:val="00D84C19"/>
    <w:rsid w:val="00D858F7"/>
    <w:rsid w:val="00D865E1"/>
    <w:rsid w:val="00D901E2"/>
    <w:rsid w:val="00D9562A"/>
    <w:rsid w:val="00D96106"/>
    <w:rsid w:val="00DA21F6"/>
    <w:rsid w:val="00DA28DD"/>
    <w:rsid w:val="00DA341A"/>
    <w:rsid w:val="00DA561F"/>
    <w:rsid w:val="00DB0DA7"/>
    <w:rsid w:val="00DB108F"/>
    <w:rsid w:val="00DB26D0"/>
    <w:rsid w:val="00DC201F"/>
    <w:rsid w:val="00DC4FA8"/>
    <w:rsid w:val="00DC5DE5"/>
    <w:rsid w:val="00DC649F"/>
    <w:rsid w:val="00DE017E"/>
    <w:rsid w:val="00DE2784"/>
    <w:rsid w:val="00DE48C7"/>
    <w:rsid w:val="00DE574F"/>
    <w:rsid w:val="00DF15FB"/>
    <w:rsid w:val="00DF3A34"/>
    <w:rsid w:val="00DF7581"/>
    <w:rsid w:val="00E01B76"/>
    <w:rsid w:val="00E0247C"/>
    <w:rsid w:val="00E02CF4"/>
    <w:rsid w:val="00E1390A"/>
    <w:rsid w:val="00E21621"/>
    <w:rsid w:val="00E224A0"/>
    <w:rsid w:val="00E22777"/>
    <w:rsid w:val="00E40F26"/>
    <w:rsid w:val="00E41C20"/>
    <w:rsid w:val="00E45F9A"/>
    <w:rsid w:val="00E501EA"/>
    <w:rsid w:val="00E52A78"/>
    <w:rsid w:val="00E565A9"/>
    <w:rsid w:val="00E67977"/>
    <w:rsid w:val="00E7013A"/>
    <w:rsid w:val="00E70192"/>
    <w:rsid w:val="00E70446"/>
    <w:rsid w:val="00E73348"/>
    <w:rsid w:val="00E75659"/>
    <w:rsid w:val="00E75733"/>
    <w:rsid w:val="00E765FD"/>
    <w:rsid w:val="00E774E2"/>
    <w:rsid w:val="00E8213D"/>
    <w:rsid w:val="00E85770"/>
    <w:rsid w:val="00E86C38"/>
    <w:rsid w:val="00E90A56"/>
    <w:rsid w:val="00E95E15"/>
    <w:rsid w:val="00EA1961"/>
    <w:rsid w:val="00EB198F"/>
    <w:rsid w:val="00EB21A8"/>
    <w:rsid w:val="00EB3A7C"/>
    <w:rsid w:val="00EB4761"/>
    <w:rsid w:val="00EB6085"/>
    <w:rsid w:val="00EC5761"/>
    <w:rsid w:val="00EC64B8"/>
    <w:rsid w:val="00EC73E0"/>
    <w:rsid w:val="00ED4F48"/>
    <w:rsid w:val="00EE0E67"/>
    <w:rsid w:val="00EE5DFB"/>
    <w:rsid w:val="00EE639B"/>
    <w:rsid w:val="00EE751A"/>
    <w:rsid w:val="00EE7FFD"/>
    <w:rsid w:val="00EF14E6"/>
    <w:rsid w:val="00EF5FA4"/>
    <w:rsid w:val="00EF6CA0"/>
    <w:rsid w:val="00F00397"/>
    <w:rsid w:val="00F00B86"/>
    <w:rsid w:val="00F0650D"/>
    <w:rsid w:val="00F13D11"/>
    <w:rsid w:val="00F14208"/>
    <w:rsid w:val="00F14B42"/>
    <w:rsid w:val="00F14FEC"/>
    <w:rsid w:val="00F2313B"/>
    <w:rsid w:val="00F24CB9"/>
    <w:rsid w:val="00F24D52"/>
    <w:rsid w:val="00F2692A"/>
    <w:rsid w:val="00F26E26"/>
    <w:rsid w:val="00F4282B"/>
    <w:rsid w:val="00F43554"/>
    <w:rsid w:val="00F4627C"/>
    <w:rsid w:val="00F51F6C"/>
    <w:rsid w:val="00F63AC3"/>
    <w:rsid w:val="00F6457B"/>
    <w:rsid w:val="00F71EBE"/>
    <w:rsid w:val="00F7385C"/>
    <w:rsid w:val="00F74029"/>
    <w:rsid w:val="00F743BA"/>
    <w:rsid w:val="00F76D66"/>
    <w:rsid w:val="00F819B9"/>
    <w:rsid w:val="00F82320"/>
    <w:rsid w:val="00F84828"/>
    <w:rsid w:val="00F862F4"/>
    <w:rsid w:val="00F87BC9"/>
    <w:rsid w:val="00F942F7"/>
    <w:rsid w:val="00F94F12"/>
    <w:rsid w:val="00FA5091"/>
    <w:rsid w:val="00FB4DDF"/>
    <w:rsid w:val="00FB4E0E"/>
    <w:rsid w:val="00FB72ED"/>
    <w:rsid w:val="00FC11F9"/>
    <w:rsid w:val="00FC3AE7"/>
    <w:rsid w:val="00FC55CB"/>
    <w:rsid w:val="00FC5E86"/>
    <w:rsid w:val="00FC776B"/>
    <w:rsid w:val="00FC7E7D"/>
    <w:rsid w:val="00FD20E9"/>
    <w:rsid w:val="00FD54B1"/>
    <w:rsid w:val="00FD6652"/>
    <w:rsid w:val="00FD69DB"/>
    <w:rsid w:val="00FD717D"/>
    <w:rsid w:val="00FD7298"/>
    <w:rsid w:val="00FD7884"/>
    <w:rsid w:val="00FE184E"/>
    <w:rsid w:val="00FE1FC5"/>
    <w:rsid w:val="00FE2F3A"/>
    <w:rsid w:val="00FE5961"/>
    <w:rsid w:val="00FF14D7"/>
    <w:rsid w:val="00FF198C"/>
    <w:rsid w:val="00FF6616"/>
    <w:rsid w:val="00FF7B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B3DDF"/>
  <w15:docId w15:val="{3211EDE9-0123-4343-A68B-60C54481D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1EB8"/>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pBdr>
        <w:bottom w:val="single" w:sz="4" w:space="1" w:color="BFBFBF" w:themeColor="background1" w:themeShade="BF"/>
      </w:pBdr>
      <w:tabs>
        <w:tab w:val="right" w:pos="9778"/>
      </w:tabs>
      <w:spacing w:before="400" w:after="0" w:line="240" w:lineRule="auto"/>
      <w:ind w:right="288"/>
    </w:pPr>
    <w:rPr>
      <w:rFonts w:asciiTheme="majorHAnsi" w:hAnsiTheme="majorHAnsi"/>
      <w:color w:val="F72B1E" w:themeColor="accent1"/>
      <w:sz w:val="24"/>
    </w:rPr>
  </w:style>
  <w:style w:type="paragraph" w:styleId="TOC2">
    <w:name w:val="toc 2"/>
    <w:basedOn w:val="Normal"/>
    <w:next w:val="Normal"/>
    <w:autoRedefine/>
    <w:uiPriority w:val="39"/>
    <w:unhideWhenUsed/>
    <w:qFormat/>
    <w:rsid w:val="00576669"/>
    <w:pPr>
      <w:tabs>
        <w:tab w:val="right" w:pos="9778"/>
      </w:tabs>
      <w:spacing w:before="200" w:after="0" w:line="240" w:lineRule="auto"/>
      <w:ind w:left="187" w:right="288"/>
      <w:contextualSpacing/>
    </w:pPr>
    <w:rPr>
      <w:noProof/>
    </w:rPr>
  </w:style>
  <w:style w:type="paragraph" w:styleId="TOC3">
    <w:name w:val="toc 3"/>
    <w:basedOn w:val="Normal"/>
    <w:next w:val="Normal"/>
    <w:autoRedefine/>
    <w:uiPriority w:val="39"/>
    <w:unhideWhenUsed/>
    <w:qFormat/>
    <w:pPr>
      <w:tabs>
        <w:tab w:val="right" w:pos="9778"/>
      </w:tabs>
      <w:spacing w:before="120" w:after="0" w:line="240" w:lineRule="auto"/>
      <w:ind w:left="360" w:right="288"/>
    </w:p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Borders>
        <w:top w:val="single" w:sz="4" w:space="0" w:color="BFBFBF" w:themeColor="background1" w:themeShade="BF"/>
        <w:insideH w:val="single" w:sz="4" w:space="0" w:color="BFBFBF" w:themeColor="background1" w:themeShade="BF"/>
      </w:tblBorders>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Borders>
        <w:top w:val="single" w:sz="4" w:space="0" w:color="BFBFBF" w:themeColor="background1" w:themeShade="BF"/>
        <w:insideH w:val="single" w:sz="4" w:space="0" w:color="BFBFBF" w:themeColor="background1" w:themeShade="BF"/>
      </w:tblBorders>
      <w:tblCellMar>
        <w:left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 w:type="table" w:customStyle="1" w:styleId="TableGrid1">
    <w:name w:val="Table Grid1"/>
    <w:basedOn w:val="TableNormal"/>
    <w:next w:val="TableGrid"/>
    <w:uiPriority w:val="59"/>
    <w:rsid w:val="00437F26"/>
    <w:pPr>
      <w:spacing w:after="0" w:line="240" w:lineRule="auto"/>
    </w:pPr>
    <w:rPr>
      <w:rFonts w:eastAsiaTheme="minorEastAsia"/>
      <w:sz w:val="22"/>
      <w:szCs w:val="22"/>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A96705"/>
    <w:rPr>
      <w:color w:val="808080"/>
      <w:shd w:val="clear" w:color="auto" w:fill="E6E6E6"/>
    </w:rPr>
  </w:style>
  <w:style w:type="paragraph" w:styleId="ListParagraph">
    <w:name w:val="List Paragraph"/>
    <w:basedOn w:val="Normal"/>
    <w:uiPriority w:val="34"/>
    <w:qFormat/>
    <w:rsid w:val="003A7C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79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virustotal.com/gui/file/94eb81bc58adb976f21344d3eb273c9eb833afbcadd121eb2ad38f1ef07a1f85/detectio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ryanestes/MalwareAnalysi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nalyze.intezer.com/files/94eb81bc58adb976f21344d3eb273c9eb833afbcadd121eb2ad38f1ef07a1f85"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stes\Downloads\tf0268039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B9621F669E44D98B9C570923CEF83D"/>
        <w:category>
          <w:name w:val="General"/>
          <w:gallery w:val="placeholder"/>
        </w:category>
        <w:types>
          <w:type w:val="bbPlcHdr"/>
        </w:types>
        <w:behaviors>
          <w:behavior w:val="content"/>
        </w:behaviors>
        <w:guid w:val="{663139B4-88AD-4A0C-A558-E1CE27532E33}"/>
      </w:docPartPr>
      <w:docPartBody>
        <w:p w:rsidR="00E33ED4" w:rsidRDefault="00E33ED4">
          <w:pPr>
            <w:pStyle w:val="60B9621F669E44D98B9C570923CEF83D"/>
          </w:pPr>
          <w:r>
            <w:t>[Report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ED4"/>
    <w:rsid w:val="00643FBE"/>
    <w:rsid w:val="00731751"/>
    <w:rsid w:val="00D62434"/>
    <w:rsid w:val="00E33ED4"/>
    <w:rsid w:val="00FC1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B9621F669E44D98B9C570923CEF83D">
    <w:name w:val="60B9621F669E44D98B9C570923CEF83D"/>
  </w:style>
  <w:style w:type="paragraph" w:customStyle="1" w:styleId="502FC745F39C42B993272B0AAB011690">
    <w:name w:val="502FC745F39C42B993272B0AAB011690"/>
  </w:style>
  <w:style w:type="character" w:styleId="PlaceholderText">
    <w:name w:val="Placeholder Text"/>
    <w:basedOn w:val="DefaultParagraphFont"/>
    <w:uiPriority w:val="99"/>
    <w:semiHidden/>
    <w:rPr>
      <w:color w:val="808080"/>
    </w:rPr>
  </w:style>
  <w:style w:type="paragraph" w:customStyle="1" w:styleId="3C143B42025A4536AE0AC10B003806DF">
    <w:name w:val="3C143B42025A4536AE0AC10B003806DF"/>
  </w:style>
  <w:style w:type="paragraph" w:customStyle="1" w:styleId="92F8C04F1E0D4B229512C929A5B14F30">
    <w:name w:val="92F8C04F1E0D4B229512C929A5B14F30"/>
  </w:style>
  <w:style w:type="paragraph" w:customStyle="1" w:styleId="99ED5814D40C40B9B74D9FB3AACEC74D">
    <w:name w:val="99ED5814D40C40B9B74D9FB3AACEC74D"/>
  </w:style>
  <w:style w:type="paragraph" w:customStyle="1" w:styleId="B5AE2E15983744A4B3AEEC8D9DC7A1C5">
    <w:name w:val="B5AE2E15983744A4B3AEEC8D9DC7A1C5"/>
  </w:style>
  <w:style w:type="paragraph" w:customStyle="1" w:styleId="FFABB3BBF9A34DF090512F43DFD16C56">
    <w:name w:val="FFABB3BBF9A34DF090512F43DFD16C56"/>
  </w:style>
  <w:style w:type="paragraph" w:customStyle="1" w:styleId="0EA196DE9144427AB691441B5D0FFF7C">
    <w:name w:val="0EA196DE9144427AB691441B5D0FFF7C"/>
  </w:style>
  <w:style w:type="paragraph" w:customStyle="1" w:styleId="F3EB8A544F334F89B8D752191EB3E21D">
    <w:name w:val="F3EB8A544F334F89B8D752191EB3E21D"/>
  </w:style>
  <w:style w:type="character" w:styleId="Strong">
    <w:name w:val="Strong"/>
    <w:basedOn w:val="DefaultParagraphFont"/>
    <w:uiPriority w:val="1"/>
    <w:qFormat/>
    <w:rsid w:val="00E33ED4"/>
    <w:rPr>
      <w:b/>
      <w:bCs/>
      <w:color w:val="595959" w:themeColor="text1" w:themeTint="A6"/>
    </w:rPr>
  </w:style>
  <w:style w:type="paragraph" w:customStyle="1" w:styleId="50CB4204967D4B6DA13C56287769EC0F">
    <w:name w:val="50CB4204967D4B6DA13C56287769EC0F"/>
  </w:style>
  <w:style w:type="paragraph" w:customStyle="1" w:styleId="289AA54605F94992A62CDB479A82C25B">
    <w:name w:val="289AA54605F94992A62CDB479A82C25B"/>
  </w:style>
  <w:style w:type="paragraph" w:customStyle="1" w:styleId="34BA2DFCAA114A8CBB4B58BD0CA74CC1">
    <w:name w:val="34BA2DFCAA114A8CBB4B58BD0CA74CC1"/>
  </w:style>
  <w:style w:type="paragraph" w:customStyle="1" w:styleId="41DBE821B705451DA9FB27555AB9823A">
    <w:name w:val="41DBE821B705451DA9FB27555AB9823A"/>
  </w:style>
  <w:style w:type="paragraph" w:customStyle="1" w:styleId="F3870FE6A8EB491CAAA2DB12BBC59FC1">
    <w:name w:val="F3870FE6A8EB491CAAA2DB12BBC59FC1"/>
  </w:style>
  <w:style w:type="paragraph" w:customStyle="1" w:styleId="D620419BC83747CB9377B989C43B192D">
    <w:name w:val="D620419BC83747CB9377B989C43B192D"/>
  </w:style>
  <w:style w:type="paragraph" w:customStyle="1" w:styleId="9DF08D86D31F402B9E4C183DE3855EA0">
    <w:name w:val="9DF08D86D31F402B9E4C183DE3855EA0"/>
  </w:style>
  <w:style w:type="paragraph" w:customStyle="1" w:styleId="DB268930AD634DCBB564922B5AE81F42">
    <w:name w:val="DB268930AD634DCBB564922B5AE81F42"/>
  </w:style>
  <w:style w:type="paragraph" w:customStyle="1" w:styleId="0EEB903919314AE0A9FE258DD626654F">
    <w:name w:val="0EEB903919314AE0A9FE258DD626654F"/>
  </w:style>
  <w:style w:type="paragraph" w:customStyle="1" w:styleId="4FB95DC0C2454B88AC1A5B2771CF1E8C">
    <w:name w:val="4FB95DC0C2454B88AC1A5B2771CF1E8C"/>
  </w:style>
  <w:style w:type="paragraph" w:customStyle="1" w:styleId="034EE52A6F054C94834E1D75A0F2F3DA">
    <w:name w:val="034EE52A6F054C94834E1D75A0F2F3DA"/>
  </w:style>
  <w:style w:type="paragraph" w:customStyle="1" w:styleId="C02AA1D81F4F4023A89691D1AFC3D06B">
    <w:name w:val="C02AA1D81F4F4023A89691D1AFC3D06B"/>
  </w:style>
  <w:style w:type="paragraph" w:customStyle="1" w:styleId="E87A3F75C41847E4B7B956817024C748">
    <w:name w:val="E87A3F75C41847E4B7B956817024C748"/>
  </w:style>
  <w:style w:type="paragraph" w:customStyle="1" w:styleId="CFC7AA1EA5D54836B398676C8004A91D">
    <w:name w:val="CFC7AA1EA5D54836B398676C8004A91D"/>
  </w:style>
  <w:style w:type="paragraph" w:customStyle="1" w:styleId="431082DD3B7A432AAD21CC4B2B7A9DBD">
    <w:name w:val="431082DD3B7A432AAD21CC4B2B7A9DBD"/>
  </w:style>
  <w:style w:type="paragraph" w:customStyle="1" w:styleId="AA993166744244789D117AEE95C0959E">
    <w:name w:val="AA993166744244789D117AEE95C0959E"/>
  </w:style>
  <w:style w:type="paragraph" w:customStyle="1" w:styleId="CF3E2C50F69549B3B54BD1DA4D207C9B">
    <w:name w:val="CF3E2C50F69549B3B54BD1DA4D207C9B"/>
  </w:style>
  <w:style w:type="paragraph" w:customStyle="1" w:styleId="ED95649DB65043F4AE4CA4F4E60F33D1">
    <w:name w:val="ED95649DB65043F4AE4CA4F4E60F33D1"/>
  </w:style>
  <w:style w:type="paragraph" w:customStyle="1" w:styleId="E0838E1CE4104BAE9F80A424873DF471">
    <w:name w:val="E0838E1CE4104BAE9F80A424873DF471"/>
  </w:style>
  <w:style w:type="paragraph" w:customStyle="1" w:styleId="6A8805C0CE0745F5AEB438E9E77E0FDC">
    <w:name w:val="6A8805C0CE0745F5AEB438E9E77E0FDC"/>
  </w:style>
  <w:style w:type="paragraph" w:customStyle="1" w:styleId="3E3F5CAC918D446EA3214B8532F67367">
    <w:name w:val="3E3F5CAC918D446EA3214B8532F67367"/>
  </w:style>
  <w:style w:type="paragraph" w:customStyle="1" w:styleId="E87EE268F8F54B6F87A1C22A8769C1BF">
    <w:name w:val="E87EE268F8F54B6F87A1C22A8769C1BF"/>
  </w:style>
  <w:style w:type="paragraph" w:customStyle="1" w:styleId="10DC352C00594052AA6DC35F3418FE5F">
    <w:name w:val="10DC352C00594052AA6DC35F3418FE5F"/>
  </w:style>
  <w:style w:type="paragraph" w:customStyle="1" w:styleId="DE2DCC303E8C4D0094D6B7706D0DA409">
    <w:name w:val="DE2DCC303E8C4D0094D6B7706D0DA409"/>
  </w:style>
  <w:style w:type="paragraph" w:customStyle="1" w:styleId="9211D9BF41604ED49417701283739A2C">
    <w:name w:val="9211D9BF41604ED49417701283739A2C"/>
  </w:style>
  <w:style w:type="paragraph" w:customStyle="1" w:styleId="D9867C9A863A4A3A94ECD95CA40167EF">
    <w:name w:val="D9867C9A863A4A3A94ECD95CA40167EF"/>
  </w:style>
  <w:style w:type="paragraph" w:customStyle="1" w:styleId="588758418D414781A489047D5B556D88">
    <w:name w:val="588758418D414781A489047D5B556D88"/>
  </w:style>
  <w:style w:type="paragraph" w:customStyle="1" w:styleId="C471476368784AFC82CB6648250DDCFF">
    <w:name w:val="C471476368784AFC82CB6648250DDCFF"/>
  </w:style>
  <w:style w:type="paragraph" w:customStyle="1" w:styleId="F0FF9D450F4E420E9E06C925A3847F19">
    <w:name w:val="F0FF9D450F4E420E9E06C925A3847F19"/>
  </w:style>
  <w:style w:type="paragraph" w:customStyle="1" w:styleId="6D63B580FADB437EB1C05D055BAB9954">
    <w:name w:val="6D63B580FADB437EB1C05D055BAB9954"/>
  </w:style>
  <w:style w:type="paragraph" w:customStyle="1" w:styleId="E70BC26E299A4FADBC09C7E575F11F52">
    <w:name w:val="E70BC26E299A4FADBC09C7E575F11F52"/>
  </w:style>
  <w:style w:type="paragraph" w:customStyle="1" w:styleId="31C78D856A8C4EBEB52437D07EAD6A3C">
    <w:name w:val="31C78D856A8C4EBEB52437D07EAD6A3C"/>
  </w:style>
  <w:style w:type="paragraph" w:customStyle="1" w:styleId="3BBD83BD02EC42D2AC600A3D498EF4D6">
    <w:name w:val="3BBD83BD02EC42D2AC600A3D498EF4D6"/>
  </w:style>
  <w:style w:type="paragraph" w:customStyle="1" w:styleId="65CC0A5BCFF740A98B714E97FD9081DD">
    <w:name w:val="65CC0A5BCFF740A98B714E97FD9081DD"/>
  </w:style>
  <w:style w:type="paragraph" w:customStyle="1" w:styleId="E8527AF62AEE4C23821DF56CFA534F7B">
    <w:name w:val="E8527AF62AEE4C23821DF56CFA534F7B"/>
  </w:style>
  <w:style w:type="paragraph" w:customStyle="1" w:styleId="3F683A85A900487AAD3A8C9035143CCA">
    <w:name w:val="3F683A85A900487AAD3A8C9035143CCA"/>
  </w:style>
  <w:style w:type="paragraph" w:customStyle="1" w:styleId="48C8B593B50241F6B762170E012BEA7E">
    <w:name w:val="48C8B593B50241F6B762170E012BEA7E"/>
  </w:style>
  <w:style w:type="paragraph" w:customStyle="1" w:styleId="2EA809832C5D4C18AD540C9E45A7BA70">
    <w:name w:val="2EA809832C5D4C18AD540C9E45A7BA70"/>
  </w:style>
  <w:style w:type="paragraph" w:customStyle="1" w:styleId="EB2C317EC1EB4A10958889AC6E46D73A">
    <w:name w:val="EB2C317EC1EB4A10958889AC6E46D73A"/>
  </w:style>
  <w:style w:type="paragraph" w:customStyle="1" w:styleId="AB9172091D104807A868F9E129A49C1A">
    <w:name w:val="AB9172091D104807A868F9E129A49C1A"/>
  </w:style>
  <w:style w:type="paragraph" w:customStyle="1" w:styleId="9F589091C83641D7AEA3BF6DC90C56E4">
    <w:name w:val="9F589091C83641D7AEA3BF6DC90C56E4"/>
  </w:style>
  <w:style w:type="paragraph" w:customStyle="1" w:styleId="51839117ACF84640AB755E90DF454D75">
    <w:name w:val="51839117ACF84640AB755E90DF454D75"/>
  </w:style>
  <w:style w:type="paragraph" w:customStyle="1" w:styleId="2DF6AE95BAC6434F9DB9376C9E67FB93">
    <w:name w:val="2DF6AE95BAC6434F9DB9376C9E67FB93"/>
  </w:style>
  <w:style w:type="paragraph" w:customStyle="1" w:styleId="15F01490856841018469D8F953F699B3">
    <w:name w:val="15F01490856841018469D8F953F699B3"/>
  </w:style>
  <w:style w:type="paragraph" w:customStyle="1" w:styleId="097744864A394D488BC73384C8F44B4A">
    <w:name w:val="097744864A394D488BC73384C8F44B4A"/>
  </w:style>
  <w:style w:type="paragraph" w:customStyle="1" w:styleId="3397E7118AF74BD197AAD7A8E4467FC5">
    <w:name w:val="3397E7118AF74BD197AAD7A8E4467FC5"/>
  </w:style>
  <w:style w:type="paragraph" w:customStyle="1" w:styleId="2210DB70C364425B9859A0F70C87C566">
    <w:name w:val="2210DB70C364425B9859A0F70C87C566"/>
  </w:style>
  <w:style w:type="paragraph" w:customStyle="1" w:styleId="2EF0584CF84D463E83B0D2F50FD5BFCB">
    <w:name w:val="2EF0584CF84D463E83B0D2F50FD5BFCB"/>
  </w:style>
  <w:style w:type="paragraph" w:customStyle="1" w:styleId="295CAC8F52E242F3B9060CEBEC9E7525">
    <w:name w:val="295CAC8F52E242F3B9060CEBEC9E7525"/>
  </w:style>
  <w:style w:type="paragraph" w:customStyle="1" w:styleId="AB23EDB64C9C4AAAB236C237671715D8">
    <w:name w:val="AB23EDB64C9C4AAAB236C237671715D8"/>
  </w:style>
  <w:style w:type="paragraph" w:customStyle="1" w:styleId="FFF6A0020F8140EE868B80E9C2AEA486">
    <w:name w:val="FFF6A0020F8140EE868B80E9C2AEA486"/>
  </w:style>
  <w:style w:type="paragraph" w:customStyle="1" w:styleId="D9BE8FA229A2414FBCF2A3EC7350C2F9">
    <w:name w:val="D9BE8FA229A2414FBCF2A3EC7350C2F9"/>
  </w:style>
  <w:style w:type="paragraph" w:customStyle="1" w:styleId="5209ABDD3E8F4A80BD2BBA9AF5238001">
    <w:name w:val="5209ABDD3E8F4A80BD2BBA9AF5238001"/>
  </w:style>
  <w:style w:type="paragraph" w:customStyle="1" w:styleId="EB1D7B8250AF4462B978D15C7A559E2D">
    <w:name w:val="EB1D7B8250AF4462B978D15C7A559E2D"/>
  </w:style>
  <w:style w:type="paragraph" w:customStyle="1" w:styleId="CDA6B523308F4391A7939A97A0052D8F">
    <w:name w:val="CDA6B523308F4391A7939A97A0052D8F"/>
  </w:style>
  <w:style w:type="paragraph" w:customStyle="1" w:styleId="08D00B05FA3F458095DB1AEB305260B2">
    <w:name w:val="08D00B05FA3F458095DB1AEB305260B2"/>
  </w:style>
  <w:style w:type="paragraph" w:customStyle="1" w:styleId="EB802DEE57BC4046979465DF963B3FF8">
    <w:name w:val="EB802DEE57BC4046979465DF963B3FF8"/>
  </w:style>
  <w:style w:type="paragraph" w:customStyle="1" w:styleId="1E677E5795354E6E8AD6A4162CE011C4">
    <w:name w:val="1E677E5795354E6E8AD6A4162CE011C4"/>
  </w:style>
  <w:style w:type="paragraph" w:customStyle="1" w:styleId="F48B5A3CD6624D3DAC763EDDC64DDFBE">
    <w:name w:val="F48B5A3CD6624D3DAC763EDDC64DDFBE"/>
  </w:style>
  <w:style w:type="paragraph" w:customStyle="1" w:styleId="24D6D26EA6CF435EAD3A69B6282D87B6">
    <w:name w:val="24D6D26EA6CF435EAD3A69B6282D87B6"/>
  </w:style>
  <w:style w:type="paragraph" w:customStyle="1" w:styleId="2F68B29A8991426F904E1689209166B1">
    <w:name w:val="2F68B29A8991426F904E1689209166B1"/>
  </w:style>
  <w:style w:type="paragraph" w:customStyle="1" w:styleId="931D60825BDC43A0A64D0A68B10CB085">
    <w:name w:val="931D60825BDC43A0A64D0A68B10CB085"/>
  </w:style>
  <w:style w:type="paragraph" w:customStyle="1" w:styleId="97AF333601E4494DA826D4FCBB4EF207">
    <w:name w:val="97AF333601E4494DA826D4FCBB4EF207"/>
  </w:style>
  <w:style w:type="paragraph" w:customStyle="1" w:styleId="DF1E5DC9721747EC863C39EF09E57DE0">
    <w:name w:val="DF1E5DC9721747EC863C39EF09E57DE0"/>
  </w:style>
  <w:style w:type="paragraph" w:customStyle="1" w:styleId="6777F233BAED4701A63B850DDECC7956">
    <w:name w:val="6777F233BAED4701A63B850DDECC7956"/>
  </w:style>
  <w:style w:type="paragraph" w:customStyle="1" w:styleId="25637E1902E14EBC80D17B81CCB553BE">
    <w:name w:val="25637E1902E14EBC80D17B81CCB553BE"/>
  </w:style>
  <w:style w:type="paragraph" w:customStyle="1" w:styleId="51A66580E5974B0D991EE323DA7598FA">
    <w:name w:val="51A66580E5974B0D991EE323DA7598FA"/>
  </w:style>
  <w:style w:type="paragraph" w:customStyle="1" w:styleId="AA98B90AE4AD49D2AB5DA9C6141A8185">
    <w:name w:val="AA98B90AE4AD49D2AB5DA9C6141A8185"/>
  </w:style>
  <w:style w:type="paragraph" w:customStyle="1" w:styleId="B8EFE75E8B1E41C886D89CC470C8F7C2">
    <w:name w:val="B8EFE75E8B1E41C886D89CC470C8F7C2"/>
  </w:style>
  <w:style w:type="paragraph" w:customStyle="1" w:styleId="3CA8C7538EF641C295CA609BEAF655D5">
    <w:name w:val="3CA8C7538EF641C295CA609BEAF655D5"/>
  </w:style>
  <w:style w:type="paragraph" w:customStyle="1" w:styleId="05004835837B48148763B5BC41BCE307">
    <w:name w:val="05004835837B48148763B5BC41BCE307"/>
    <w:rsid w:val="00E33ED4"/>
  </w:style>
  <w:style w:type="paragraph" w:customStyle="1" w:styleId="3353D45BE8B44068977677305A245171">
    <w:name w:val="3353D45BE8B44068977677305A245171"/>
    <w:rsid w:val="00E33ED4"/>
  </w:style>
  <w:style w:type="paragraph" w:customStyle="1" w:styleId="A3F0140DCC3547DDB42A37DAE32B8EE8">
    <w:name w:val="A3F0140DCC3547DDB42A37DAE32B8EE8"/>
    <w:rsid w:val="00E33ED4"/>
  </w:style>
  <w:style w:type="paragraph" w:customStyle="1" w:styleId="65B3B68A8B23443FBB1C50204F22026B">
    <w:name w:val="65B3B68A8B23443FBB1C50204F22026B"/>
    <w:rsid w:val="00E33ED4"/>
  </w:style>
  <w:style w:type="paragraph" w:customStyle="1" w:styleId="5AFED9570B114EE0A88C2241FFE0A88E">
    <w:name w:val="5AFED9570B114EE0A88C2241FFE0A88E"/>
    <w:rsid w:val="00E33ED4"/>
  </w:style>
  <w:style w:type="paragraph" w:customStyle="1" w:styleId="BB874A7F7F944C02A8138CD818020260">
    <w:name w:val="BB874A7F7F944C02A8138CD818020260"/>
    <w:rsid w:val="00E33ED4"/>
  </w:style>
  <w:style w:type="paragraph" w:customStyle="1" w:styleId="EE43DEDB13A040BA91B25E7971FB9748">
    <w:name w:val="EE43DEDB13A040BA91B25E7971FB9748"/>
    <w:rsid w:val="00E33ED4"/>
  </w:style>
  <w:style w:type="paragraph" w:customStyle="1" w:styleId="A64619E9AC734FF68A257D5F2ECCF014">
    <w:name w:val="A64619E9AC734FF68A257D5F2ECCF014"/>
    <w:rsid w:val="00E33ED4"/>
  </w:style>
  <w:style w:type="paragraph" w:customStyle="1" w:styleId="9C34C62A37744854911E783A7F0BDBA6">
    <w:name w:val="9C34C62A37744854911E783A7F0BDBA6"/>
    <w:rsid w:val="00E33ED4"/>
  </w:style>
  <w:style w:type="paragraph" w:customStyle="1" w:styleId="4F1AA15E821E4D51A0A4A146A9F58245">
    <w:name w:val="4F1AA15E821E4D51A0A4A146A9F58245"/>
    <w:rsid w:val="00E33ED4"/>
  </w:style>
  <w:style w:type="paragraph" w:customStyle="1" w:styleId="28CC4A1DA9534F3D89198A1423929B8A">
    <w:name w:val="28CC4A1DA9534F3D89198A1423929B8A"/>
    <w:rsid w:val="00E33ED4"/>
  </w:style>
  <w:style w:type="paragraph" w:customStyle="1" w:styleId="666FE85445D34777A21F73293569065E">
    <w:name w:val="666FE85445D34777A21F73293569065E"/>
    <w:rsid w:val="00E33ED4"/>
  </w:style>
  <w:style w:type="paragraph" w:customStyle="1" w:styleId="25B4109B57354F86A33A36FF054C7FC5">
    <w:name w:val="25B4109B57354F86A33A36FF054C7FC5"/>
    <w:rsid w:val="00E33ED4"/>
  </w:style>
  <w:style w:type="paragraph" w:customStyle="1" w:styleId="DB1D7C63809840239C5B59030716B981">
    <w:name w:val="DB1D7C63809840239C5B59030716B981"/>
    <w:rsid w:val="00E33ED4"/>
  </w:style>
  <w:style w:type="paragraph" w:customStyle="1" w:styleId="E2012662557D443498AACAA46D8D6526">
    <w:name w:val="E2012662557D443498AACAA46D8D6526"/>
    <w:rsid w:val="00E33ED4"/>
  </w:style>
  <w:style w:type="paragraph" w:customStyle="1" w:styleId="83C492EEDBF640E6A1463E1501509E85">
    <w:name w:val="83C492EEDBF640E6A1463E1501509E85"/>
    <w:rsid w:val="00E33ED4"/>
  </w:style>
  <w:style w:type="paragraph" w:customStyle="1" w:styleId="6FFAE0CDB33947EF9EC1B6714DE4CBF8">
    <w:name w:val="6FFAE0CDB33947EF9EC1B6714DE4CBF8"/>
    <w:rsid w:val="00E33ED4"/>
  </w:style>
  <w:style w:type="paragraph" w:customStyle="1" w:styleId="5EF50B2CE39F4471AE669A44B341D04F">
    <w:name w:val="5EF50B2CE39F4471AE669A44B341D04F"/>
    <w:rsid w:val="00E33ED4"/>
  </w:style>
  <w:style w:type="paragraph" w:customStyle="1" w:styleId="50B92315BD4040FEB86CE6841E69E274">
    <w:name w:val="50B92315BD4040FEB86CE6841E69E274"/>
    <w:rsid w:val="00E33ED4"/>
  </w:style>
  <w:style w:type="paragraph" w:customStyle="1" w:styleId="02E92C4D3E374A1BAE1FE8780CF6A122">
    <w:name w:val="02E92C4D3E374A1BAE1FE8780CF6A122"/>
    <w:rsid w:val="00E33ED4"/>
  </w:style>
  <w:style w:type="paragraph" w:customStyle="1" w:styleId="B478D131DDCC4717A54E665CCACA7365">
    <w:name w:val="B478D131DDCC4717A54E665CCACA7365"/>
    <w:rsid w:val="00E33ED4"/>
  </w:style>
  <w:style w:type="paragraph" w:customStyle="1" w:styleId="F58962494E854158A26BF9CE1C97AF4B">
    <w:name w:val="F58962494E854158A26BF9CE1C97AF4B"/>
    <w:rsid w:val="00E33ED4"/>
  </w:style>
  <w:style w:type="paragraph" w:customStyle="1" w:styleId="D1E22E3A6D28487D9D1BC6ADC7D8D57D">
    <w:name w:val="D1E22E3A6D28487D9D1BC6ADC7D8D57D"/>
    <w:rsid w:val="00E33ED4"/>
  </w:style>
  <w:style w:type="paragraph" w:customStyle="1" w:styleId="9F4FF607319542D495EF529DB263AC82">
    <w:name w:val="9F4FF607319542D495EF529DB263AC82"/>
    <w:rsid w:val="00E33ED4"/>
  </w:style>
  <w:style w:type="paragraph" w:customStyle="1" w:styleId="8BADCCD13DF94C52BD1B343D432681D5">
    <w:name w:val="8BADCCD13DF94C52BD1B343D432681D5"/>
    <w:rsid w:val="00E33ED4"/>
  </w:style>
  <w:style w:type="paragraph" w:customStyle="1" w:styleId="46B70FDAAA144C7195423388B5CC9702">
    <w:name w:val="46B70FDAAA144C7195423388B5CC9702"/>
    <w:rsid w:val="00E33ED4"/>
  </w:style>
  <w:style w:type="paragraph" w:customStyle="1" w:styleId="48E399873D9044209E3BEED6D8D3C0D7">
    <w:name w:val="48E399873D9044209E3BEED6D8D3C0D7"/>
    <w:rsid w:val="00E33ED4"/>
  </w:style>
  <w:style w:type="paragraph" w:customStyle="1" w:styleId="C5821C14FA7A48D8991D7ACD416DB21A">
    <w:name w:val="C5821C14FA7A48D8991D7ACD416DB21A"/>
    <w:rsid w:val="00E33ED4"/>
  </w:style>
  <w:style w:type="paragraph" w:customStyle="1" w:styleId="A99A0BFB7EA846BDBB7D626DD2C3EC7F">
    <w:name w:val="A99A0BFB7EA846BDBB7D626DD2C3EC7F"/>
    <w:rsid w:val="00E33ED4"/>
  </w:style>
  <w:style w:type="paragraph" w:customStyle="1" w:styleId="2077E132BCDC489FBF9268148A495337">
    <w:name w:val="2077E132BCDC489FBF9268148A495337"/>
    <w:rsid w:val="00E33ED4"/>
  </w:style>
  <w:style w:type="paragraph" w:customStyle="1" w:styleId="EB245F4BC7A642E8B3EC4FDE06AE4720">
    <w:name w:val="EB245F4BC7A642E8B3EC4FDE06AE4720"/>
    <w:rsid w:val="00E33ED4"/>
  </w:style>
  <w:style w:type="paragraph" w:customStyle="1" w:styleId="8215E9467A754C7F93E76612FC783969">
    <w:name w:val="8215E9467A754C7F93E76612FC783969"/>
    <w:rsid w:val="00E33ED4"/>
  </w:style>
  <w:style w:type="paragraph" w:customStyle="1" w:styleId="FFA19639BA014DCFBB5B4143B1952000">
    <w:name w:val="FFA19639BA014DCFBB5B4143B1952000"/>
    <w:rsid w:val="00E33ED4"/>
  </w:style>
  <w:style w:type="paragraph" w:customStyle="1" w:styleId="F542E123821C494E9FF2917BA77A53A7">
    <w:name w:val="F542E123821C494E9FF2917BA77A53A7"/>
    <w:rsid w:val="00E33ED4"/>
  </w:style>
  <w:style w:type="paragraph" w:customStyle="1" w:styleId="F4647A9EF51E4C59AEF6F8F71B75BEB5">
    <w:name w:val="F4647A9EF51E4C59AEF6F8F71B75BEB5"/>
    <w:rsid w:val="00E33ED4"/>
  </w:style>
  <w:style w:type="paragraph" w:customStyle="1" w:styleId="D42A5D26FE4942D191403405D519833B">
    <w:name w:val="D42A5D26FE4942D191403405D519833B"/>
    <w:rsid w:val="00E33ED4"/>
  </w:style>
  <w:style w:type="paragraph" w:customStyle="1" w:styleId="D7EF5C8F50FB4EBB818478E38B11C0B9">
    <w:name w:val="D7EF5C8F50FB4EBB818478E38B11C0B9"/>
    <w:rsid w:val="00E33ED4"/>
  </w:style>
  <w:style w:type="paragraph" w:customStyle="1" w:styleId="E0FC2079D7A94BE5A85741C6DBF4A853">
    <w:name w:val="E0FC2079D7A94BE5A85741C6DBF4A853"/>
    <w:rsid w:val="00E33ED4"/>
  </w:style>
  <w:style w:type="paragraph" w:customStyle="1" w:styleId="33D7E1776F684293A2E3A49FB9DB576C">
    <w:name w:val="33D7E1776F684293A2E3A49FB9DB576C"/>
    <w:rsid w:val="00E33ED4"/>
  </w:style>
  <w:style w:type="paragraph" w:customStyle="1" w:styleId="55241D374C6F459C9C577B9A20ACFC31">
    <w:name w:val="55241D374C6F459C9C577B9A20ACFC31"/>
    <w:rsid w:val="00E33ED4"/>
  </w:style>
  <w:style w:type="paragraph" w:customStyle="1" w:styleId="9E353138082A4A4ABEC24E635435CC7E">
    <w:name w:val="9E353138082A4A4ABEC24E635435CC7E"/>
    <w:rsid w:val="00E33ED4"/>
  </w:style>
  <w:style w:type="paragraph" w:customStyle="1" w:styleId="D114C925585347F4A36C42194408BE7F">
    <w:name w:val="D114C925585347F4A36C42194408BE7F"/>
    <w:rsid w:val="00E33ED4"/>
  </w:style>
  <w:style w:type="paragraph" w:customStyle="1" w:styleId="EC878AF812994E25A7E776EDC8F73EA4">
    <w:name w:val="EC878AF812994E25A7E776EDC8F73EA4"/>
    <w:rsid w:val="00E33ED4"/>
  </w:style>
  <w:style w:type="paragraph" w:customStyle="1" w:styleId="821CCF78EC7C4B2E89B7CEDE423BF124">
    <w:name w:val="821CCF78EC7C4B2E89B7CEDE423BF124"/>
    <w:rsid w:val="00E33ED4"/>
  </w:style>
  <w:style w:type="paragraph" w:customStyle="1" w:styleId="A74A2EF035D744FCA77CAE1458623ABC">
    <w:name w:val="A74A2EF035D744FCA77CAE1458623ABC"/>
    <w:rsid w:val="00E33ED4"/>
  </w:style>
  <w:style w:type="paragraph" w:customStyle="1" w:styleId="A5598CB52E2548FCBE2E180FC2622F13">
    <w:name w:val="A5598CB52E2548FCBE2E180FC2622F13"/>
    <w:rsid w:val="00E33ED4"/>
  </w:style>
  <w:style w:type="paragraph" w:customStyle="1" w:styleId="2D33386B328B473DB79D7AAE000B4177">
    <w:name w:val="2D33386B328B473DB79D7AAE000B4177"/>
    <w:rsid w:val="00E33ED4"/>
  </w:style>
  <w:style w:type="paragraph" w:customStyle="1" w:styleId="C74FE759818B40DD81D0349290D0F87A">
    <w:name w:val="C74FE759818B40DD81D0349290D0F87A"/>
    <w:rsid w:val="00E33ED4"/>
  </w:style>
  <w:style w:type="paragraph" w:customStyle="1" w:styleId="72AB0E70503B4ABBBBE088F4093C35B1">
    <w:name w:val="72AB0E70503B4ABBBBE088F4093C35B1"/>
    <w:rsid w:val="00E33ED4"/>
  </w:style>
  <w:style w:type="paragraph" w:customStyle="1" w:styleId="5097FE30847040AC9CE16394DE92175E">
    <w:name w:val="5097FE30847040AC9CE16394DE92175E"/>
    <w:rsid w:val="00E33ED4"/>
  </w:style>
  <w:style w:type="paragraph" w:customStyle="1" w:styleId="495E3FE83D6A4FE8AE8D1D3421519DCF">
    <w:name w:val="495E3FE83D6A4FE8AE8D1D3421519DCF"/>
    <w:rsid w:val="00E33ED4"/>
  </w:style>
  <w:style w:type="paragraph" w:customStyle="1" w:styleId="6D253E9B3B764B16B706E2FCDA65D4FA">
    <w:name w:val="6D253E9B3B764B16B706E2FCDA65D4FA"/>
    <w:rsid w:val="00E33ED4"/>
  </w:style>
  <w:style w:type="paragraph" w:customStyle="1" w:styleId="76FDCC55958C43B2A4A337C8337CD750">
    <w:name w:val="76FDCC55958C43B2A4A337C8337CD750"/>
    <w:rsid w:val="00E33ED4"/>
  </w:style>
  <w:style w:type="paragraph" w:customStyle="1" w:styleId="B6B998CC72B948EFA0A01E1970799D83">
    <w:name w:val="B6B998CC72B948EFA0A01E1970799D83"/>
    <w:rsid w:val="00E33ED4"/>
  </w:style>
  <w:style w:type="paragraph" w:customStyle="1" w:styleId="A3E1B963C9B84E9EB043E9C0E307CB3B">
    <w:name w:val="A3E1B963C9B84E9EB043E9C0E307CB3B"/>
    <w:rsid w:val="00E33ED4"/>
  </w:style>
  <w:style w:type="paragraph" w:customStyle="1" w:styleId="7E55A5AD885B48A3AC17AD4B6DFE9215">
    <w:name w:val="7E55A5AD885B48A3AC17AD4B6DFE9215"/>
    <w:rsid w:val="00E33ED4"/>
  </w:style>
  <w:style w:type="paragraph" w:customStyle="1" w:styleId="15004DBE1B8446F793D8281BA9C8FC84">
    <w:name w:val="15004DBE1B8446F793D8281BA9C8FC84"/>
    <w:rsid w:val="00E33ED4"/>
  </w:style>
  <w:style w:type="paragraph" w:customStyle="1" w:styleId="320D1A89437F49AD8C6533570FD9239F">
    <w:name w:val="320D1A89437F49AD8C6533570FD9239F"/>
    <w:rsid w:val="00E33ED4"/>
  </w:style>
  <w:style w:type="paragraph" w:customStyle="1" w:styleId="A1F29ED12B33420491BB5511E110EA24">
    <w:name w:val="A1F29ED12B33420491BB5511E110EA24"/>
    <w:rsid w:val="00E33ED4"/>
  </w:style>
  <w:style w:type="paragraph" w:customStyle="1" w:styleId="0C857FFED7844733BDD7D0C9A021BBC4">
    <w:name w:val="0C857FFED7844733BDD7D0C9A021BBC4"/>
    <w:rsid w:val="00E33ED4"/>
  </w:style>
  <w:style w:type="paragraph" w:customStyle="1" w:styleId="2D3C5526315E4E41B6EDC7720A241AD5">
    <w:name w:val="2D3C5526315E4E41B6EDC7720A241AD5"/>
    <w:rsid w:val="00E33ED4"/>
  </w:style>
  <w:style w:type="paragraph" w:customStyle="1" w:styleId="45A0114F297B4C1A9B2BFC291267E2D5">
    <w:name w:val="45A0114F297B4C1A9B2BFC291267E2D5"/>
    <w:rsid w:val="00E33ED4"/>
  </w:style>
  <w:style w:type="paragraph" w:customStyle="1" w:styleId="23174C36AA804F5B9C49FD7AA6C32DF7">
    <w:name w:val="23174C36AA804F5B9C49FD7AA6C32DF7"/>
    <w:rsid w:val="00E33ED4"/>
  </w:style>
  <w:style w:type="paragraph" w:customStyle="1" w:styleId="C5624B4F1E124E40A6DE2236821A24ED">
    <w:name w:val="C5624B4F1E124E40A6DE2236821A24ED"/>
    <w:rsid w:val="00E33ED4"/>
  </w:style>
  <w:style w:type="paragraph" w:customStyle="1" w:styleId="7C3D2B459D424369BE18424CF73A9CD3">
    <w:name w:val="7C3D2B459D424369BE18424CF73A9CD3"/>
    <w:rsid w:val="00E33ED4"/>
  </w:style>
  <w:style w:type="paragraph" w:customStyle="1" w:styleId="10CBC5700853416B859B1AE7A5A99A03">
    <w:name w:val="10CBC5700853416B859B1AE7A5A99A03"/>
    <w:rsid w:val="00E33ED4"/>
  </w:style>
  <w:style w:type="paragraph" w:customStyle="1" w:styleId="718A31C672BF44E4BBD59DB9639E5F6B">
    <w:name w:val="718A31C672BF44E4BBD59DB9639E5F6B"/>
    <w:rsid w:val="00E33ED4"/>
  </w:style>
  <w:style w:type="paragraph" w:customStyle="1" w:styleId="6A2555CF32E14582B5F6A2288C0E12C6">
    <w:name w:val="6A2555CF32E14582B5F6A2288C0E12C6"/>
    <w:rsid w:val="00E33ED4"/>
  </w:style>
  <w:style w:type="paragraph" w:customStyle="1" w:styleId="13EE64C8232C42B7955A44B666F5E8BC">
    <w:name w:val="13EE64C8232C42B7955A44B666F5E8BC"/>
    <w:rsid w:val="00E33ED4"/>
  </w:style>
  <w:style w:type="paragraph" w:customStyle="1" w:styleId="43946685BE6140D0BD364EBB324AE5B4">
    <w:name w:val="43946685BE6140D0BD364EBB324AE5B4"/>
    <w:rsid w:val="00E33ED4"/>
  </w:style>
  <w:style w:type="paragraph" w:customStyle="1" w:styleId="941A8165A54D4F28B4AE82D26DF67192">
    <w:name w:val="941A8165A54D4F28B4AE82D26DF67192"/>
    <w:rsid w:val="00E33ED4"/>
  </w:style>
  <w:style w:type="paragraph" w:customStyle="1" w:styleId="78F4C5ED93E14D59851D6E7AFE7FC953">
    <w:name w:val="78F4C5ED93E14D59851D6E7AFE7FC953"/>
    <w:rsid w:val="00E33ED4"/>
  </w:style>
  <w:style w:type="paragraph" w:customStyle="1" w:styleId="D70E559DF95C4CA0BC1DABEBB4E7CDC5">
    <w:name w:val="D70E559DF95C4CA0BC1DABEBB4E7CDC5"/>
    <w:rsid w:val="00E33ED4"/>
  </w:style>
  <w:style w:type="paragraph" w:customStyle="1" w:styleId="21F5D02094D646EAA4C642384197081D">
    <w:name w:val="21F5D02094D646EAA4C642384197081D"/>
    <w:rsid w:val="00E33ED4"/>
  </w:style>
  <w:style w:type="paragraph" w:customStyle="1" w:styleId="87270F92452149D8BDEDDF6A1EAA61B6">
    <w:name w:val="87270F92452149D8BDEDDF6A1EAA61B6"/>
    <w:rsid w:val="00E33ED4"/>
  </w:style>
  <w:style w:type="paragraph" w:customStyle="1" w:styleId="CE23FE666DEF42159CC8B1ADE8C9D8C0">
    <w:name w:val="CE23FE666DEF42159CC8B1ADE8C9D8C0"/>
    <w:rsid w:val="00E33ED4"/>
  </w:style>
  <w:style w:type="paragraph" w:customStyle="1" w:styleId="2A89791347F845B78EA99263795058C0">
    <w:name w:val="2A89791347F845B78EA99263795058C0"/>
    <w:rsid w:val="00E33ED4"/>
  </w:style>
  <w:style w:type="paragraph" w:customStyle="1" w:styleId="0D7A10A2F02F47039010EF98B959CFF4">
    <w:name w:val="0D7A10A2F02F47039010EF98B959CFF4"/>
    <w:rsid w:val="00E33ED4"/>
  </w:style>
  <w:style w:type="paragraph" w:customStyle="1" w:styleId="B132704B093940A1A1CBFE4266995B01">
    <w:name w:val="B132704B093940A1A1CBFE4266995B01"/>
    <w:rsid w:val="00E33ED4"/>
  </w:style>
  <w:style w:type="paragraph" w:customStyle="1" w:styleId="B343C76E4CC241809679D998F9C21589">
    <w:name w:val="B343C76E4CC241809679D998F9C21589"/>
    <w:rsid w:val="00E33ED4"/>
  </w:style>
  <w:style w:type="paragraph" w:customStyle="1" w:styleId="3CA2871D12F44625A2AB173F234662C5">
    <w:name w:val="3CA2871D12F44625A2AB173F234662C5"/>
    <w:rsid w:val="00E33ED4"/>
  </w:style>
  <w:style w:type="paragraph" w:customStyle="1" w:styleId="71451416F31D497E93C4CA3055DBE1FE">
    <w:name w:val="71451416F31D497E93C4CA3055DBE1FE"/>
    <w:rsid w:val="00E33ED4"/>
  </w:style>
  <w:style w:type="paragraph" w:customStyle="1" w:styleId="CC3B2A6225F9435B9384DE825C84B886">
    <w:name w:val="CC3B2A6225F9435B9384DE825C84B886"/>
    <w:rsid w:val="00E33ED4"/>
  </w:style>
  <w:style w:type="paragraph" w:customStyle="1" w:styleId="4CB14CF7393144749A7307F90459693F">
    <w:name w:val="4CB14CF7393144749A7307F90459693F"/>
    <w:rsid w:val="00E33ED4"/>
  </w:style>
  <w:style w:type="paragraph" w:customStyle="1" w:styleId="33B58006B05B42E580EF052EA39E93B1">
    <w:name w:val="33B58006B05B42E580EF052EA39E93B1"/>
    <w:rsid w:val="00E33ED4"/>
  </w:style>
  <w:style w:type="paragraph" w:customStyle="1" w:styleId="1BED2C4EB1DF48A0AE3FEFCD511A5A0D">
    <w:name w:val="1BED2C4EB1DF48A0AE3FEFCD511A5A0D"/>
    <w:rsid w:val="00E33ED4"/>
  </w:style>
  <w:style w:type="paragraph" w:customStyle="1" w:styleId="1B1F2226B7264FF1BB99E3BE6FE957A3">
    <w:name w:val="1B1F2226B7264FF1BB99E3BE6FE957A3"/>
    <w:rsid w:val="00E33ED4"/>
  </w:style>
  <w:style w:type="paragraph" w:customStyle="1" w:styleId="754839B53D2A44229A269BC5D4996B9F">
    <w:name w:val="754839B53D2A44229A269BC5D4996B9F"/>
    <w:rsid w:val="00E33ED4"/>
  </w:style>
  <w:style w:type="paragraph" w:customStyle="1" w:styleId="DE6D47BEC9E7497482F59171FB94D064">
    <w:name w:val="DE6D47BEC9E7497482F59171FB94D064"/>
    <w:rsid w:val="00E33ED4"/>
  </w:style>
  <w:style w:type="paragraph" w:customStyle="1" w:styleId="71B59911FBDF4142B8F0FE8506920BA9">
    <w:name w:val="71B59911FBDF4142B8F0FE8506920BA9"/>
    <w:rsid w:val="00E33ED4"/>
  </w:style>
  <w:style w:type="paragraph" w:customStyle="1" w:styleId="FC3D7653CCFC4B73996C9E9490C5BA58">
    <w:name w:val="FC3D7653CCFC4B73996C9E9490C5BA58"/>
    <w:rsid w:val="00E33ED4"/>
  </w:style>
  <w:style w:type="paragraph" w:customStyle="1" w:styleId="D0E74E127D194B92B9E9FAD12AF2E073">
    <w:name w:val="D0E74E127D194B92B9E9FAD12AF2E073"/>
    <w:rsid w:val="00E33ED4"/>
  </w:style>
  <w:style w:type="paragraph" w:customStyle="1" w:styleId="9FB44D7F38614882A485E6EAFB76FA28">
    <w:name w:val="9FB44D7F38614882A485E6EAFB76FA28"/>
    <w:rsid w:val="00E33ED4"/>
  </w:style>
  <w:style w:type="paragraph" w:customStyle="1" w:styleId="24BD2D71A5C24A8E9E3F8240BC17AB21">
    <w:name w:val="24BD2D71A5C24A8E9E3F8240BC17AB21"/>
    <w:rsid w:val="00E33ED4"/>
  </w:style>
  <w:style w:type="paragraph" w:customStyle="1" w:styleId="DBF2B34FA7E24F00A94B79D72BABF9CF">
    <w:name w:val="DBF2B34FA7E24F00A94B79D72BABF9CF"/>
    <w:rsid w:val="00E33ED4"/>
  </w:style>
  <w:style w:type="paragraph" w:customStyle="1" w:styleId="BD35294CF5564846980CBA280AE28253">
    <w:name w:val="BD35294CF5564846980CBA280AE28253"/>
    <w:rsid w:val="00E33ED4"/>
  </w:style>
  <w:style w:type="paragraph" w:customStyle="1" w:styleId="559C8B6692F9423C9ABD957711B6B81B">
    <w:name w:val="559C8B6692F9423C9ABD957711B6B81B"/>
    <w:rsid w:val="00E33ED4"/>
  </w:style>
  <w:style w:type="paragraph" w:customStyle="1" w:styleId="580B6379301A48A1AE0EF16CF373489D">
    <w:name w:val="580B6379301A48A1AE0EF16CF373489D"/>
    <w:rsid w:val="00E33ED4"/>
  </w:style>
  <w:style w:type="paragraph" w:customStyle="1" w:styleId="AC0A0F25906641208C6E46BA7959171C">
    <w:name w:val="AC0A0F25906641208C6E46BA7959171C"/>
    <w:rsid w:val="00E33ED4"/>
  </w:style>
  <w:style w:type="paragraph" w:customStyle="1" w:styleId="99741CCD464A4533A96DF30E1F5787B5">
    <w:name w:val="99741CCD464A4533A96DF30E1F5787B5"/>
    <w:rsid w:val="00E33ED4"/>
  </w:style>
  <w:style w:type="paragraph" w:customStyle="1" w:styleId="37C3C084F395480E98EF6BCA64D5D7DF">
    <w:name w:val="37C3C084F395480E98EF6BCA64D5D7DF"/>
    <w:rsid w:val="00E33ED4"/>
  </w:style>
  <w:style w:type="paragraph" w:customStyle="1" w:styleId="F01E879C0708437791A95DF16FB577C7">
    <w:name w:val="F01E879C0708437791A95DF16FB577C7"/>
    <w:rsid w:val="00E33ED4"/>
  </w:style>
  <w:style w:type="paragraph" w:customStyle="1" w:styleId="868351CE5AF24261862F6C2C0CE652BE">
    <w:name w:val="868351CE5AF24261862F6C2C0CE652BE"/>
    <w:rsid w:val="00E33ED4"/>
  </w:style>
  <w:style w:type="paragraph" w:customStyle="1" w:styleId="4F112CC2F75D4A57B0CB6ECF74093EDF">
    <w:name w:val="4F112CC2F75D4A57B0CB6ECF74093EDF"/>
    <w:rsid w:val="00E33ED4"/>
  </w:style>
  <w:style w:type="paragraph" w:customStyle="1" w:styleId="F3C1B705C36B4CB6A7CA8AE2DEE1737A">
    <w:name w:val="F3C1B705C36B4CB6A7CA8AE2DEE1737A"/>
    <w:rsid w:val="00E33ED4"/>
  </w:style>
  <w:style w:type="paragraph" w:customStyle="1" w:styleId="0961A722C1794622969AC461BC1ACFBE">
    <w:name w:val="0961A722C1794622969AC461BC1ACFBE"/>
    <w:rsid w:val="00E33ED4"/>
  </w:style>
  <w:style w:type="paragraph" w:customStyle="1" w:styleId="0DB5B91F58C044098FB3C89927872D1C">
    <w:name w:val="0DB5B91F58C044098FB3C89927872D1C"/>
    <w:rsid w:val="00E33ED4"/>
  </w:style>
  <w:style w:type="paragraph" w:customStyle="1" w:styleId="77B9F12125134A41BC10288AC24F0A25">
    <w:name w:val="77B9F12125134A41BC10288AC24F0A25"/>
    <w:rsid w:val="00E33ED4"/>
  </w:style>
  <w:style w:type="paragraph" w:customStyle="1" w:styleId="7E5C940D455E4A3D8BF868BDA9028DE4">
    <w:name w:val="7E5C940D455E4A3D8BF868BDA9028DE4"/>
    <w:rsid w:val="00E33ED4"/>
  </w:style>
  <w:style w:type="paragraph" w:customStyle="1" w:styleId="26046C9323024E2AAD1CEC5A41B3BAD4">
    <w:name w:val="26046C9323024E2AAD1CEC5A41B3BAD4"/>
    <w:rsid w:val="00E33ED4"/>
  </w:style>
  <w:style w:type="paragraph" w:customStyle="1" w:styleId="F2EDC32967D940A783E867951DD4FB63">
    <w:name w:val="F2EDC32967D940A783E867951DD4FB63"/>
    <w:rsid w:val="00E33ED4"/>
  </w:style>
  <w:style w:type="paragraph" w:customStyle="1" w:styleId="EE442D3802D149779F52198469105B76">
    <w:name w:val="EE442D3802D149779F52198469105B76"/>
    <w:rsid w:val="00E33ED4"/>
  </w:style>
  <w:style w:type="paragraph" w:customStyle="1" w:styleId="55FDCD0D1B044AB38A87D1596A8C3E5E">
    <w:name w:val="55FDCD0D1B044AB38A87D1596A8C3E5E"/>
    <w:rsid w:val="00E33ED4"/>
  </w:style>
  <w:style w:type="paragraph" w:customStyle="1" w:styleId="11CB75C4E37E4F02BA64BD65E633CC2C">
    <w:name w:val="11CB75C4E37E4F02BA64BD65E633CC2C"/>
    <w:rsid w:val="00E33ED4"/>
  </w:style>
  <w:style w:type="paragraph" w:customStyle="1" w:styleId="FCB9D70BEA6D4D62A0B45C5BD0B4D692">
    <w:name w:val="FCB9D70BEA6D4D62A0B45C5BD0B4D692"/>
    <w:rsid w:val="00E33ED4"/>
  </w:style>
  <w:style w:type="paragraph" w:customStyle="1" w:styleId="567ACF2DE2E84AEF8FFE6EE246351B2A">
    <w:name w:val="567ACF2DE2E84AEF8FFE6EE246351B2A"/>
    <w:rsid w:val="00E33ED4"/>
  </w:style>
  <w:style w:type="paragraph" w:customStyle="1" w:styleId="64F9A380F8CC4484AA2168E84E3354B3">
    <w:name w:val="64F9A380F8CC4484AA2168E84E3354B3"/>
    <w:rsid w:val="00E33ED4"/>
  </w:style>
  <w:style w:type="paragraph" w:customStyle="1" w:styleId="0100BFA9FF4B41AF82884A674B95A840">
    <w:name w:val="0100BFA9FF4B41AF82884A674B95A840"/>
    <w:rsid w:val="00E33ED4"/>
  </w:style>
  <w:style w:type="paragraph" w:customStyle="1" w:styleId="730AD08355784D1B9C6373C22FEAFEE0">
    <w:name w:val="730AD08355784D1B9C6373C22FEAFEE0"/>
    <w:rsid w:val="00E33ED4"/>
  </w:style>
  <w:style w:type="paragraph" w:customStyle="1" w:styleId="4FE2070F8C604290880A4A4EAA79B86C">
    <w:name w:val="4FE2070F8C604290880A4A4EAA79B86C"/>
    <w:rsid w:val="00E33ED4"/>
  </w:style>
  <w:style w:type="paragraph" w:customStyle="1" w:styleId="D712386B5DF340A6BF8CEB7E5F4BEBED">
    <w:name w:val="D712386B5DF340A6BF8CEB7E5F4BEBED"/>
    <w:rsid w:val="00E33ED4"/>
  </w:style>
  <w:style w:type="paragraph" w:customStyle="1" w:styleId="D6A11FF859664CFBAF241C6E14F85337">
    <w:name w:val="D6A11FF859664CFBAF241C6E14F85337"/>
    <w:rsid w:val="00E33ED4"/>
  </w:style>
  <w:style w:type="paragraph" w:customStyle="1" w:styleId="1341325929A149E1993E3A40E124D5E0">
    <w:name w:val="1341325929A149E1993E3A40E124D5E0"/>
    <w:rsid w:val="00E33ED4"/>
  </w:style>
  <w:style w:type="paragraph" w:customStyle="1" w:styleId="E5716B32A8EF4AA7BF246B2A67B8D00A">
    <w:name w:val="E5716B32A8EF4AA7BF246B2A67B8D00A"/>
    <w:rsid w:val="00E33ED4"/>
  </w:style>
  <w:style w:type="paragraph" w:customStyle="1" w:styleId="26688D265BDB4C0AAF56581D520FC06F">
    <w:name w:val="26688D265BDB4C0AAF56581D520FC06F"/>
    <w:rsid w:val="00E33ED4"/>
  </w:style>
  <w:style w:type="paragraph" w:customStyle="1" w:styleId="A92A0877762F404BA81123B989F6E92A">
    <w:name w:val="A92A0877762F404BA81123B989F6E92A"/>
    <w:rsid w:val="00E33ED4"/>
  </w:style>
  <w:style w:type="paragraph" w:customStyle="1" w:styleId="691EDB3A2BF04C7781F530D33F8516DA">
    <w:name w:val="691EDB3A2BF04C7781F530D33F8516DA"/>
    <w:rsid w:val="00E33ED4"/>
  </w:style>
  <w:style w:type="paragraph" w:customStyle="1" w:styleId="428A8CB342E3455DBE51E9B9399D8D7A">
    <w:name w:val="428A8CB342E3455DBE51E9B9399D8D7A"/>
    <w:rsid w:val="00E33ED4"/>
  </w:style>
  <w:style w:type="paragraph" w:customStyle="1" w:styleId="64B6785AF39948FF874441C9A93E76F8">
    <w:name w:val="64B6785AF39948FF874441C9A93E76F8"/>
    <w:rsid w:val="00E33ED4"/>
  </w:style>
  <w:style w:type="paragraph" w:customStyle="1" w:styleId="B0B697F8412B47EE9A4F0F2E89FE35E6">
    <w:name w:val="B0B697F8412B47EE9A4F0F2E89FE35E6"/>
    <w:rsid w:val="00E33ED4"/>
  </w:style>
  <w:style w:type="paragraph" w:customStyle="1" w:styleId="0A9F90732E3A46AFB5577320E1CD0059">
    <w:name w:val="0A9F90732E3A46AFB5577320E1CD0059"/>
    <w:rsid w:val="00E33ED4"/>
  </w:style>
  <w:style w:type="paragraph" w:customStyle="1" w:styleId="1734AA1FD95A4B2E942DD3E1D51FA101">
    <w:name w:val="1734AA1FD95A4B2E942DD3E1D51FA101"/>
    <w:rsid w:val="00E33ED4"/>
  </w:style>
  <w:style w:type="paragraph" w:customStyle="1" w:styleId="D7BD93DB7664452C972C1BD342B62BF0">
    <w:name w:val="D7BD93DB7664452C972C1BD342B62BF0"/>
    <w:rsid w:val="00E33ED4"/>
  </w:style>
  <w:style w:type="paragraph" w:customStyle="1" w:styleId="29DA3E5ADCA84635ABD572B842492D6A">
    <w:name w:val="29DA3E5ADCA84635ABD572B842492D6A"/>
    <w:rsid w:val="00E33ED4"/>
  </w:style>
  <w:style w:type="paragraph" w:customStyle="1" w:styleId="A9ED5441397D49DBABA63B00C9F72E7B">
    <w:name w:val="A9ED5441397D49DBABA63B00C9F72E7B"/>
    <w:rsid w:val="00E33ED4"/>
  </w:style>
  <w:style w:type="paragraph" w:customStyle="1" w:styleId="7DD7C321F3B243BD9F0F77506AB120DC">
    <w:name w:val="7DD7C321F3B243BD9F0F77506AB120DC"/>
    <w:rsid w:val="00E33ED4"/>
  </w:style>
  <w:style w:type="paragraph" w:customStyle="1" w:styleId="6CD045CD7C2B4418BA4C295A971FA220">
    <w:name w:val="6CD045CD7C2B4418BA4C295A971FA220"/>
    <w:rsid w:val="00E33ED4"/>
  </w:style>
  <w:style w:type="paragraph" w:customStyle="1" w:styleId="7556EF0D1529488C944A05F1EFDD62C6">
    <w:name w:val="7556EF0D1529488C944A05F1EFDD62C6"/>
    <w:rsid w:val="00E33ED4"/>
  </w:style>
  <w:style w:type="paragraph" w:customStyle="1" w:styleId="65334AF973F54C53BFB8EACF45405291">
    <w:name w:val="65334AF973F54C53BFB8EACF45405291"/>
    <w:rsid w:val="00E33ED4"/>
  </w:style>
  <w:style w:type="paragraph" w:customStyle="1" w:styleId="608030E5CF2E4969B277CCC9FBABAC22">
    <w:name w:val="608030E5CF2E4969B277CCC9FBABAC22"/>
    <w:rsid w:val="00E33ED4"/>
  </w:style>
  <w:style w:type="paragraph" w:customStyle="1" w:styleId="536AF636825A4A839362685B064A4887">
    <w:name w:val="536AF636825A4A839362685B064A4887"/>
    <w:rsid w:val="00E33ED4"/>
  </w:style>
  <w:style w:type="paragraph" w:customStyle="1" w:styleId="571CAD7A748E40E4B20E45374668CD5F">
    <w:name w:val="571CAD7A748E40E4B20E45374668CD5F"/>
    <w:rsid w:val="00E33ED4"/>
  </w:style>
  <w:style w:type="paragraph" w:customStyle="1" w:styleId="629E1FB0DCDE46FDAC4E4C12AB001D60">
    <w:name w:val="629E1FB0DCDE46FDAC4E4C12AB001D60"/>
    <w:rsid w:val="00E33ED4"/>
  </w:style>
  <w:style w:type="paragraph" w:customStyle="1" w:styleId="6A78A35416664EFDB9BD9682198A9F6C">
    <w:name w:val="6A78A35416664EFDB9BD9682198A9F6C"/>
    <w:rsid w:val="00E33ED4"/>
  </w:style>
  <w:style w:type="paragraph" w:customStyle="1" w:styleId="6026F4542FA641EFA0D25D8B2C28B6F3">
    <w:name w:val="6026F4542FA641EFA0D25D8B2C28B6F3"/>
    <w:rsid w:val="00E33ED4"/>
  </w:style>
  <w:style w:type="paragraph" w:customStyle="1" w:styleId="1C0D00D7ED3A45CAB405698D4D356D3C">
    <w:name w:val="1C0D00D7ED3A45CAB405698D4D356D3C"/>
    <w:rsid w:val="00E33ED4"/>
  </w:style>
  <w:style w:type="paragraph" w:customStyle="1" w:styleId="CC03717C134B4472A7C35C126A83E2B0">
    <w:name w:val="CC03717C134B4472A7C35C126A83E2B0"/>
    <w:rsid w:val="00E33ED4"/>
  </w:style>
  <w:style w:type="paragraph" w:customStyle="1" w:styleId="901E22F11A4248D193744F0FFD2EF975">
    <w:name w:val="901E22F11A4248D193744F0FFD2EF975"/>
    <w:rsid w:val="00E33ED4"/>
  </w:style>
  <w:style w:type="paragraph" w:customStyle="1" w:styleId="3439EC32F7D5402FB9BD5D77FEDFF30F">
    <w:name w:val="3439EC32F7D5402FB9BD5D77FEDFF30F"/>
    <w:rsid w:val="00E33ED4"/>
  </w:style>
  <w:style w:type="paragraph" w:customStyle="1" w:styleId="D4B7B6596548485A99F8845621E5FBD6">
    <w:name w:val="D4B7B6596548485A99F8845621E5FBD6"/>
    <w:rsid w:val="00E33ED4"/>
  </w:style>
  <w:style w:type="paragraph" w:customStyle="1" w:styleId="4478D7A8DA6C4750A19734AF9098FD7A">
    <w:name w:val="4478D7A8DA6C4750A19734AF9098FD7A"/>
    <w:rsid w:val="00E33ED4"/>
  </w:style>
  <w:style w:type="paragraph" w:customStyle="1" w:styleId="2E37CCEAB6B2451E91D0132853D7EC63">
    <w:name w:val="2E37CCEAB6B2451E91D0132853D7EC63"/>
    <w:rsid w:val="00E33ED4"/>
  </w:style>
  <w:style w:type="paragraph" w:customStyle="1" w:styleId="472EEB97023847A2B8DB7D67CABC016B">
    <w:name w:val="472EEB97023847A2B8DB7D67CABC016B"/>
    <w:rsid w:val="00E33E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port">
      <a:dk1>
        <a:sysClr val="windowText" lastClr="000000"/>
      </a:dk1>
      <a:lt1>
        <a:sysClr val="window" lastClr="FFFFFF"/>
      </a:lt1>
      <a:dk2>
        <a:srgbClr val="8B7C5F"/>
      </a:dk2>
      <a:lt2>
        <a:srgbClr val="E5D9B7"/>
      </a:lt2>
      <a:accent1>
        <a:srgbClr val="F72B1E"/>
      </a:accent1>
      <a:accent2>
        <a:srgbClr val="FF7B0F"/>
      </a:accent2>
      <a:accent3>
        <a:srgbClr val="7097D3"/>
      </a:accent3>
      <a:accent4>
        <a:srgbClr val="595959"/>
      </a:accent4>
      <a:accent5>
        <a:srgbClr val="8B4166"/>
      </a:accent5>
      <a:accent6>
        <a:srgbClr val="86AA22"/>
      </a:accent6>
      <a:hlink>
        <a:srgbClr val="C00000"/>
      </a:hlink>
      <a:folHlink>
        <a:srgbClr val="FDAF3D"/>
      </a:folHlink>
    </a:clrScheme>
    <a:fontScheme name="Report">
      <a:majorFont>
        <a:latin typeface="Trebuchet MS"/>
        <a:ea typeface=""/>
        <a:cs typeface=""/>
      </a:majorFont>
      <a:minorFont>
        <a:latin typeface="Corbel"/>
        <a:ea typeface=""/>
        <a:cs typeface=""/>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2029-05-12T07:00:00+00:00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 xsi:nil="true"/>
    <LocLastLocAttemptVersionLookup xmlns="4873beb7-5857-4685-be1f-d57550cc96cc">266400</LocLastLocAttemptVersionLookup>
    <LocLastLocAttemptVersionTypeLookup xmlns="4873beb7-5857-4685-be1f-d57550cc96cc" xsi:nil="true"/>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2011-06-10T05:31:00+00:00</AssetStart>
    <FriendlyTitle xmlns="4873beb7-5857-4685-be1f-d57550cc96cc" xsi:nil="true"/>
    <MarketSpecific xmlns="4873beb7-5857-4685-be1f-d57550cc96cc">false</MarketSpecific>
    <TPNamespace xmlns="4873beb7-5857-4685-be1f-d57550cc96cc" xsi:nil="true"/>
    <PublishStatusLookup xmlns="4873beb7-5857-4685-be1f-d57550cc96cc">
      <Value>1218607</Value>
      <Value>1579064</Value>
    </PublishStatusLookup>
    <APAuthor xmlns="4873beb7-5857-4685-be1f-d57550cc96cc">
      <UserInfo>
        <DisplayName>REDMOND\v-salaxm</DisplayName>
        <AccountId>2098</AccountId>
        <AccountType/>
      </UserInfo>
    </APAuthor>
    <TPCommandLine xmlns="4873beb7-5857-4685-be1f-d57550cc96cc" xsi:nil="true"/>
    <IntlLangReviewer xmlns="4873beb7-5857-4685-be1f-d57550cc96cc" xsi:nil="true"/>
    <LocOverallPreviewStatusLookup xmlns="4873beb7-5857-4685-be1f-d57550cc96cc" xsi:nil="true"/>
    <LocOverallPublishStatusLookup xmlns="4873beb7-5857-4685-be1f-d57550cc96cc" xsi:nil="true"/>
    <OpenTemplate xmlns="4873beb7-5857-4685-be1f-d57550cc96cc">true</OpenTemplate>
    <CSXSubmissionDate xmlns="4873beb7-5857-4685-be1f-d57550cc96cc" xsi:nil="true"/>
    <TaxCatchAll xmlns="4873beb7-5857-4685-be1f-d57550cc96cc"/>
    <LocNewPublishedVersionLookup xmlns="4873beb7-5857-4685-be1f-d57550cc96cc" xsi:nil="true"/>
    <LocPublishedDependentAssetsLookup xmlns="4873beb7-5857-4685-be1f-d57550cc96cc" xsi:nil="true"/>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ProcessedForMarketsLookup xmlns="4873beb7-5857-4685-be1f-d57550cc96cc" xsi:nil="true"/>
    <LocRecommendedHandoff xmlns="4873beb7-5857-4685-be1f-d57550cc96cc">FY12HOOct</LocRecommendedHandoff>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 xsi:nil="true"/>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astPublishResultLookup xmlns="4873beb7-5857-4685-be1f-d57550cc96cc" xsi:nil="true"/>
    <LegacyData xmlns="4873beb7-5857-4685-be1f-d57550cc96cc" xsi:nil="true"/>
    <LocManualTestRequired xmlns="4873beb7-5857-4685-be1f-d57550cc96cc">false</LocManualTestRequired>
    <LocProcessedForHandoffsLookup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LocOverallHandbackStatusLookup xmlns="4873beb7-5857-4685-be1f-d57550cc96cc" xsi:nil="true"/>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Provider xmlns="4873beb7-5857-4685-be1f-d57550cc96cc" xsi:nil="true"/>
    <UACurrentWords xmlns="4873beb7-5857-4685-be1f-d57550cc96cc" xsi:nil="true"/>
    <AssetId xmlns="4873beb7-5857-4685-be1f-d57550cc96cc">TP102680391</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OriginalRelease xmlns="4873beb7-5857-4685-be1f-d57550cc96cc">14</OriginalRelease>
    <LocMarketGroupTiers2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F1222C1D-0A3C-4033-8B32-69CE6F5A2550}">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8A142F5-568C-451D-B129-F11B27559F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63CFD3-AE1B-4D78-B9A7-4156FCF52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tf02680392_win32</Template>
  <TotalTime>41768</TotalTime>
  <Pages>13</Pages>
  <Words>948</Words>
  <Characters>5408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Estes</dc:creator>
  <dc:description>Malware Analysis Report</dc:description>
  <cp:lastModifiedBy>Ryan Estes</cp:lastModifiedBy>
  <cp:revision>716</cp:revision>
  <dcterms:created xsi:type="dcterms:W3CDTF">2020-11-09T20:13:00Z</dcterms:created>
  <dcterms:modified xsi:type="dcterms:W3CDTF">2021-03-22T20:32:00Z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